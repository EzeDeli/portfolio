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7FAC8" w14:textId="1C60C0EB" w:rsidR="00E279B8" w:rsidRDefault="00E279B8" w:rsidP="00E279B8">
      <w:pPr>
        <w:pStyle w:val="Subttulo"/>
      </w:pPr>
    </w:p>
    <w:p w14:paraId="527C8ADE" w14:textId="7C8E5B0E" w:rsidR="00E279B8" w:rsidRPr="006F287F" w:rsidRDefault="006F287F" w:rsidP="002B21AE">
      <w:pPr>
        <w:pStyle w:val="Logotipo"/>
        <w:tabs>
          <w:tab w:val="left" w:pos="6282"/>
        </w:tabs>
        <w:rPr>
          <w:sz w:val="96"/>
          <w:szCs w:val="96"/>
        </w:rPr>
      </w:pPr>
      <w:r w:rsidRPr="006F287F">
        <w:rPr>
          <w:sz w:val="96"/>
          <w:szCs w:val="96"/>
          <w:lang w:eastAsia="en-US"/>
        </w:rPr>
        <w:t>Coder House</w:t>
      </w:r>
    </w:p>
    <w:p w14:paraId="2941C2AC" w14:textId="5AE2068E" w:rsidR="006F287F" w:rsidRDefault="006F287F" w:rsidP="006F287F">
      <w:pPr>
        <w:rPr>
          <w:sz w:val="36"/>
          <w:szCs w:val="36"/>
        </w:rPr>
      </w:pPr>
      <w:r>
        <w:rPr>
          <w:sz w:val="36"/>
          <w:szCs w:val="36"/>
        </w:rPr>
        <w:t>Alumno</w:t>
      </w:r>
      <w:r w:rsidR="0065743A">
        <w:rPr>
          <w:sz w:val="36"/>
          <w:szCs w:val="36"/>
        </w:rPr>
        <w:t>:</w:t>
      </w:r>
    </w:p>
    <w:p w14:paraId="5F53A7E1" w14:textId="7AD3C537" w:rsidR="006F287F" w:rsidRPr="006F287F" w:rsidRDefault="006F287F" w:rsidP="006F287F">
      <w:pPr>
        <w:rPr>
          <w:sz w:val="36"/>
          <w:szCs w:val="36"/>
        </w:rPr>
      </w:pPr>
      <w:proofErr w:type="spellStart"/>
      <w:r w:rsidRPr="006F287F">
        <w:rPr>
          <w:sz w:val="36"/>
          <w:szCs w:val="36"/>
        </w:rPr>
        <w:t>Delipetro</w:t>
      </w:r>
      <w:proofErr w:type="spellEnd"/>
      <w:r w:rsidRPr="006F287F">
        <w:rPr>
          <w:sz w:val="36"/>
          <w:szCs w:val="36"/>
        </w:rPr>
        <w:t xml:space="preserve"> Ezequiel</w:t>
      </w:r>
    </w:p>
    <w:p w14:paraId="4E0F9FD8" w14:textId="5F304C0A" w:rsidR="006F287F" w:rsidRPr="006F287F" w:rsidRDefault="006F287F" w:rsidP="006F287F">
      <w:pPr>
        <w:rPr>
          <w:sz w:val="36"/>
          <w:szCs w:val="36"/>
        </w:rPr>
      </w:pPr>
      <w:r w:rsidRPr="006F287F">
        <w:rPr>
          <w:sz w:val="36"/>
          <w:szCs w:val="36"/>
        </w:rPr>
        <w:t>Profesor</w:t>
      </w:r>
      <w:r w:rsidR="0065743A">
        <w:rPr>
          <w:sz w:val="36"/>
          <w:szCs w:val="36"/>
        </w:rPr>
        <w:t>:</w:t>
      </w:r>
    </w:p>
    <w:p w14:paraId="77C936BF" w14:textId="4D18F216" w:rsidR="006F287F" w:rsidRPr="006F287F" w:rsidRDefault="006F287F" w:rsidP="006F287F">
      <w:pPr>
        <w:rPr>
          <w:sz w:val="36"/>
          <w:szCs w:val="36"/>
        </w:rPr>
      </w:pPr>
      <w:r w:rsidRPr="006F287F">
        <w:rPr>
          <w:sz w:val="36"/>
          <w:szCs w:val="36"/>
        </w:rPr>
        <w:t>Luciano Julián Gómez</w:t>
      </w:r>
    </w:p>
    <w:p w14:paraId="45F580FE" w14:textId="2C22629C" w:rsidR="006F287F" w:rsidRPr="006F287F" w:rsidRDefault="006F287F" w:rsidP="006F287F">
      <w:pPr>
        <w:rPr>
          <w:sz w:val="36"/>
          <w:szCs w:val="36"/>
        </w:rPr>
      </w:pPr>
      <w:r w:rsidRPr="006F287F">
        <w:rPr>
          <w:sz w:val="36"/>
          <w:szCs w:val="36"/>
        </w:rPr>
        <w:t>Tutor</w:t>
      </w:r>
      <w:r w:rsidR="0065743A">
        <w:rPr>
          <w:sz w:val="36"/>
          <w:szCs w:val="36"/>
        </w:rPr>
        <w:t>:</w:t>
      </w:r>
    </w:p>
    <w:p w14:paraId="599D1889" w14:textId="7AC31B54" w:rsidR="006F287F" w:rsidRDefault="006F287F" w:rsidP="006F287F">
      <w:pPr>
        <w:rPr>
          <w:sz w:val="36"/>
          <w:szCs w:val="36"/>
        </w:rPr>
      </w:pPr>
      <w:proofErr w:type="spellStart"/>
      <w:r w:rsidRPr="006F287F">
        <w:rPr>
          <w:sz w:val="36"/>
          <w:szCs w:val="36"/>
        </w:rPr>
        <w:t>Analia</w:t>
      </w:r>
      <w:proofErr w:type="spellEnd"/>
      <w:r w:rsidRPr="006F287F">
        <w:rPr>
          <w:sz w:val="36"/>
          <w:szCs w:val="36"/>
        </w:rPr>
        <w:t xml:space="preserve"> Romano</w:t>
      </w:r>
      <w:r>
        <w:rPr>
          <w:sz w:val="36"/>
          <w:szCs w:val="36"/>
        </w:rPr>
        <w:br w:type="page"/>
      </w:r>
    </w:p>
    <w:p w14:paraId="2DEC2B17" w14:textId="21BD9AAA" w:rsidR="006F287F" w:rsidRDefault="002F7D79" w:rsidP="0065743A">
      <w:pPr>
        <w:jc w:val="both"/>
        <w:rPr>
          <w:sz w:val="36"/>
          <w:szCs w:val="36"/>
        </w:rPr>
      </w:pPr>
      <w:r>
        <w:rPr>
          <w:sz w:val="36"/>
          <w:szCs w:val="36"/>
        </w:rPr>
        <w:lastRenderedPageBreak/>
        <w:t>1.</w:t>
      </w:r>
      <w:r w:rsidR="006F287F">
        <w:rPr>
          <w:sz w:val="36"/>
          <w:szCs w:val="36"/>
        </w:rPr>
        <w:t>Introducción</w:t>
      </w:r>
    </w:p>
    <w:p w14:paraId="7B30286D" w14:textId="018BC574" w:rsidR="006F287F" w:rsidRDefault="006F287F" w:rsidP="0065743A">
      <w:pPr>
        <w:jc w:val="both"/>
      </w:pPr>
    </w:p>
    <w:p w14:paraId="2F63651C" w14:textId="77777777" w:rsidR="006F287F" w:rsidRDefault="006F287F" w:rsidP="0065743A">
      <w:pPr>
        <w:jc w:val="both"/>
      </w:pPr>
      <w:r>
        <w:t>En la actualidad, el análisis de datos se ha convertido en un pilar fundamental para la toma de decisiones estratégicas en las empresas. En este contexto, el presente proyecto se centra en el análisis de diversas bases de datos relacionadas con la facturación de Adidas, una de las marcas líderes en la industria del calzado y la indumentaria deportiva. Esta investigación tiene como objetivo profundizar en los datos disponibles para obtener información valiosa que pueda impulsar el rendimiento comercial de la empresa.</w:t>
      </w:r>
    </w:p>
    <w:p w14:paraId="132AAF3A" w14:textId="77777777" w:rsidR="006F287F" w:rsidRDefault="006F287F" w:rsidP="0065743A">
      <w:pPr>
        <w:jc w:val="both"/>
      </w:pPr>
    </w:p>
    <w:p w14:paraId="6791058E" w14:textId="0667D677" w:rsidR="006F287F" w:rsidRPr="0065743A" w:rsidRDefault="002F7D79" w:rsidP="0065743A">
      <w:pPr>
        <w:jc w:val="both"/>
        <w:rPr>
          <w:sz w:val="36"/>
          <w:szCs w:val="36"/>
        </w:rPr>
      </w:pPr>
      <w:r>
        <w:rPr>
          <w:sz w:val="36"/>
          <w:szCs w:val="36"/>
        </w:rPr>
        <w:t>2.</w:t>
      </w:r>
      <w:r w:rsidR="006F287F" w:rsidRPr="0065743A">
        <w:rPr>
          <w:sz w:val="36"/>
          <w:szCs w:val="36"/>
        </w:rPr>
        <w:t>Descripción</w:t>
      </w:r>
    </w:p>
    <w:p w14:paraId="418F0F59" w14:textId="77777777" w:rsidR="006F287F" w:rsidRDefault="006F287F" w:rsidP="0065743A">
      <w:pPr>
        <w:jc w:val="both"/>
      </w:pPr>
    </w:p>
    <w:p w14:paraId="284C9F5A" w14:textId="77777777" w:rsidR="006F287F" w:rsidRDefault="006F287F" w:rsidP="0065743A">
      <w:pPr>
        <w:jc w:val="both"/>
      </w:pPr>
      <w:r>
        <w:t>El proyecto se basa en el análisis de múltiples bases de datos que abarcan una variedad de aspectos relacionados con la facturación de Adidas. Estas bases de datos incluyen información detallada sobre categorías de productos, ciudades, colores, estados de ventas, familias de productos, géneros de clientes, regiones geográficas, tipos de producto, tipos de venta, vendedores y detalles de ventas. Cada conjunto de datos proporciona una perspectiva única que, al ser analizada en conjunto, permitirá obtener una visión integral del rendimiento comercial de Adidas.</w:t>
      </w:r>
    </w:p>
    <w:p w14:paraId="1E8A0741" w14:textId="77777777" w:rsidR="006F287F" w:rsidRDefault="006F287F" w:rsidP="0065743A">
      <w:pPr>
        <w:jc w:val="both"/>
      </w:pPr>
    </w:p>
    <w:p w14:paraId="30450E00" w14:textId="58C92CD9" w:rsidR="006F287F" w:rsidRPr="0065743A" w:rsidRDefault="002F7D79" w:rsidP="0065743A">
      <w:pPr>
        <w:jc w:val="both"/>
        <w:rPr>
          <w:sz w:val="36"/>
          <w:szCs w:val="36"/>
        </w:rPr>
      </w:pPr>
      <w:r>
        <w:rPr>
          <w:sz w:val="36"/>
          <w:szCs w:val="36"/>
        </w:rPr>
        <w:t>3.</w:t>
      </w:r>
      <w:r w:rsidR="006F287F" w:rsidRPr="0065743A">
        <w:rPr>
          <w:sz w:val="36"/>
          <w:szCs w:val="36"/>
        </w:rPr>
        <w:t>Alcances</w:t>
      </w:r>
    </w:p>
    <w:p w14:paraId="6436D11E" w14:textId="77777777" w:rsidR="006F287F" w:rsidRDefault="006F287F" w:rsidP="0065743A">
      <w:pPr>
        <w:jc w:val="both"/>
      </w:pPr>
    </w:p>
    <w:p w14:paraId="260151CE" w14:textId="77777777" w:rsidR="006F287F" w:rsidRDefault="006F287F" w:rsidP="0065743A">
      <w:pPr>
        <w:jc w:val="both"/>
      </w:pPr>
      <w:r>
        <w:t>El alcance del proyecto incluye una exploración exhaustiva de los datos disponibles, con el objetivo de identificar patrones, tendencias y relaciones significativas que puedan influir en la facturación de Adidas. Se realizarán análisis geográficos, demográficos y de comportamiento del consumidor para comprender mejor las preferencias del mercado. Además, se evaluará la eficacia de diferentes estrategias de venta y se analizará la rentabilidad de las operaciones comerciales.</w:t>
      </w:r>
    </w:p>
    <w:p w14:paraId="1BAC0083" w14:textId="77777777" w:rsidR="006F287F" w:rsidRDefault="006F287F" w:rsidP="0065743A">
      <w:pPr>
        <w:jc w:val="both"/>
      </w:pPr>
    </w:p>
    <w:p w14:paraId="309C6FAB" w14:textId="48584F63" w:rsidR="006F287F" w:rsidRPr="0065743A" w:rsidRDefault="002F7D79" w:rsidP="0065743A">
      <w:pPr>
        <w:jc w:val="both"/>
        <w:rPr>
          <w:sz w:val="36"/>
          <w:szCs w:val="36"/>
        </w:rPr>
      </w:pPr>
      <w:r>
        <w:rPr>
          <w:sz w:val="36"/>
          <w:szCs w:val="36"/>
        </w:rPr>
        <w:t>4.</w:t>
      </w:r>
      <w:r w:rsidR="006F287F" w:rsidRPr="0065743A">
        <w:rPr>
          <w:sz w:val="36"/>
          <w:szCs w:val="36"/>
        </w:rPr>
        <w:t>Hipótesis</w:t>
      </w:r>
    </w:p>
    <w:p w14:paraId="7C74B0EF" w14:textId="77777777" w:rsidR="006F287F" w:rsidRDefault="006F287F" w:rsidP="0065743A">
      <w:pPr>
        <w:jc w:val="both"/>
      </w:pPr>
    </w:p>
    <w:p w14:paraId="23B4BB69" w14:textId="77777777" w:rsidR="006F287F" w:rsidRDefault="006F287F" w:rsidP="0065743A">
      <w:pPr>
        <w:jc w:val="both"/>
      </w:pPr>
      <w:r>
        <w:t>Con base en la información disponible, se plantean las siguientes hipótesis:</w:t>
      </w:r>
    </w:p>
    <w:p w14:paraId="678664EA" w14:textId="77777777" w:rsidR="006F287F" w:rsidRDefault="006F287F" w:rsidP="0065743A">
      <w:pPr>
        <w:jc w:val="both"/>
      </w:pPr>
    </w:p>
    <w:p w14:paraId="29DA4092" w14:textId="77777777" w:rsidR="006F287F" w:rsidRDefault="006F287F" w:rsidP="0065743A">
      <w:pPr>
        <w:pStyle w:val="Prrafodelista"/>
        <w:numPr>
          <w:ilvl w:val="0"/>
          <w:numId w:val="12"/>
        </w:numPr>
        <w:jc w:val="both"/>
      </w:pPr>
      <w:r>
        <w:t>La facturación de Adidas varía significativamente según la región geográfica y las preferencias del consumidor en cada área.</w:t>
      </w:r>
    </w:p>
    <w:p w14:paraId="34EBF988" w14:textId="77777777" w:rsidR="006F287F" w:rsidRDefault="006F287F" w:rsidP="0065743A">
      <w:pPr>
        <w:pStyle w:val="Prrafodelista"/>
        <w:numPr>
          <w:ilvl w:val="0"/>
          <w:numId w:val="12"/>
        </w:numPr>
        <w:jc w:val="both"/>
      </w:pPr>
      <w:r>
        <w:t>Existe una correlación entre ciertos tipos de productos y los segmentos de clientes, lo que permite identificar oportunidades para personalizar la oferta de productos.</w:t>
      </w:r>
    </w:p>
    <w:p w14:paraId="5BD09DBD" w14:textId="77777777" w:rsidR="006F287F" w:rsidRDefault="006F287F" w:rsidP="0065743A">
      <w:pPr>
        <w:pStyle w:val="Prrafodelista"/>
        <w:numPr>
          <w:ilvl w:val="0"/>
          <w:numId w:val="12"/>
        </w:numPr>
        <w:jc w:val="both"/>
      </w:pPr>
      <w:r>
        <w:t>La eficacia de los diferentes canales de venta y estrategias de marketing influye en el rendimiento financiero de la empresa.</w:t>
      </w:r>
    </w:p>
    <w:p w14:paraId="6A229D53" w14:textId="4A85C131" w:rsidR="006F287F" w:rsidRDefault="006F287F" w:rsidP="0065743A">
      <w:pPr>
        <w:pStyle w:val="Prrafodelista"/>
        <w:numPr>
          <w:ilvl w:val="0"/>
          <w:numId w:val="12"/>
        </w:numPr>
        <w:jc w:val="both"/>
      </w:pPr>
      <w:r>
        <w:t>La rentabilidad de las ventas está influenciada por factores como el precio de venta, los costos operativos y la eficiencia de la cadena de suministro.</w:t>
      </w:r>
    </w:p>
    <w:p w14:paraId="085153BD" w14:textId="18889356" w:rsidR="003C19E7" w:rsidRDefault="003C19E7" w:rsidP="003C19E7">
      <w:pPr>
        <w:jc w:val="both"/>
      </w:pPr>
    </w:p>
    <w:p w14:paraId="4A891026" w14:textId="77777777" w:rsidR="0001038E" w:rsidRDefault="0001038E" w:rsidP="003C19E7">
      <w:pPr>
        <w:jc w:val="both"/>
      </w:pPr>
    </w:p>
    <w:p w14:paraId="315F26DD" w14:textId="7F703AEE" w:rsidR="003C19E7" w:rsidRDefault="002F7D79" w:rsidP="003C19E7">
      <w:pPr>
        <w:jc w:val="both"/>
        <w:rPr>
          <w:sz w:val="36"/>
          <w:szCs w:val="36"/>
        </w:rPr>
      </w:pPr>
      <w:r>
        <w:rPr>
          <w:sz w:val="36"/>
          <w:szCs w:val="36"/>
        </w:rPr>
        <w:lastRenderedPageBreak/>
        <w:t>5.</w:t>
      </w:r>
      <w:r w:rsidR="003C19E7" w:rsidRPr="003C19E7">
        <w:rPr>
          <w:sz w:val="36"/>
          <w:szCs w:val="36"/>
        </w:rPr>
        <w:t>Herramientas tecnológicas utilizadas</w:t>
      </w:r>
    </w:p>
    <w:p w14:paraId="7D795603" w14:textId="6B8D302A" w:rsidR="003C19E7" w:rsidRDefault="003C19E7" w:rsidP="003C19E7">
      <w:pPr>
        <w:jc w:val="both"/>
      </w:pPr>
      <w:r>
        <w:t>En el presente proyecto de análisis de datos, se emplearon diversas herramientas tecnológicas que facilitaron la gestión, visualización y análisis de la información. Microsoft Excel fue fundamental para la manipulación preliminar de datos, permitiendo la realización de cálculos básicos, la creación de gráficos y la aplicación de funciones avanzadas para el análisis descriptivo. SQL Server Management Studio (SSMS) se utilizó para gestionar y consultar bases de datos relacionales, lo que permitió la ejecución de consultas SQL complejas, la integración de grandes volúmenes de datos y la optimización de las operaciones de extracción, transformación y carga (ETL). Finalmente, Draw.io fue una herramienta clave para la creación de diagramas y modelos de datos, facilitando la visualización de estructuras y relaciones entre distintas entidades, lo que ayudó a comprender mejor la arquitectura de los datos y a planificar el flujo de trabajo del proyecto de manera eficiente. La combinación de estas herramientas potenció la capacidad de análisis y contribuyó a obtener resultados precisos y bien documentados.</w:t>
      </w:r>
    </w:p>
    <w:p w14:paraId="227DAE80" w14:textId="4A9C2610" w:rsidR="003C19E7" w:rsidRDefault="003C19E7" w:rsidP="003C19E7">
      <w:pPr>
        <w:jc w:val="both"/>
      </w:pPr>
    </w:p>
    <w:p w14:paraId="636D0B2D" w14:textId="62E32FD1" w:rsidR="003C19E7" w:rsidRDefault="002F7D79" w:rsidP="003C19E7">
      <w:pPr>
        <w:jc w:val="both"/>
        <w:rPr>
          <w:sz w:val="36"/>
          <w:szCs w:val="36"/>
        </w:rPr>
      </w:pPr>
      <w:r>
        <w:rPr>
          <w:sz w:val="36"/>
          <w:szCs w:val="36"/>
        </w:rPr>
        <w:t>6.</w:t>
      </w:r>
      <w:r w:rsidR="003C19E7" w:rsidRPr="003C19E7">
        <w:rPr>
          <w:sz w:val="36"/>
          <w:szCs w:val="36"/>
        </w:rPr>
        <w:t>Diagrama entidad-</w:t>
      </w:r>
      <w:r w:rsidR="002F55E3" w:rsidRPr="003C19E7">
        <w:rPr>
          <w:sz w:val="36"/>
          <w:szCs w:val="36"/>
        </w:rPr>
        <w:t>relación</w:t>
      </w:r>
    </w:p>
    <w:p w14:paraId="3C0DEBD6" w14:textId="77777777" w:rsidR="003C19E7" w:rsidRDefault="003C19E7" w:rsidP="003C19E7">
      <w:pPr>
        <w:jc w:val="both"/>
      </w:pPr>
    </w:p>
    <w:p w14:paraId="68A82C87" w14:textId="55ACF03C" w:rsidR="003C19E7" w:rsidRDefault="003C19E7" w:rsidP="003C19E7">
      <w:pPr>
        <w:jc w:val="both"/>
      </w:pPr>
      <w:r>
        <w:t>La tabla CATEGORIAS contiene los datos de l</w:t>
      </w:r>
      <w:r w:rsidR="002F55E3">
        <w:t>as categorías en las que se dividen los productos</w:t>
      </w:r>
      <w:r>
        <w:t xml:space="preserve"> Adidas. Incluye un ID para cada </w:t>
      </w:r>
      <w:r w:rsidR="002F55E3">
        <w:t>categoría y</w:t>
      </w:r>
      <w:r>
        <w:t xml:space="preserve"> su nombre.</w:t>
      </w:r>
    </w:p>
    <w:p w14:paraId="37822848" w14:textId="29781755" w:rsidR="003C19E7" w:rsidRDefault="003C19E7" w:rsidP="003C19E7">
      <w:pPr>
        <w:jc w:val="both"/>
      </w:pPr>
      <w:r>
        <w:rPr>
          <w:noProof/>
        </w:rPr>
        <w:drawing>
          <wp:inline distT="0" distB="0" distL="0" distR="0" wp14:anchorId="5E1E8749" wp14:editId="51F119D0">
            <wp:extent cx="3819525" cy="18192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7983C981" w14:textId="6804F39A" w:rsidR="003C19E7" w:rsidRDefault="003C19E7" w:rsidP="003C19E7">
      <w:pPr>
        <w:jc w:val="both"/>
      </w:pPr>
      <w:r>
        <w:t xml:space="preserve">La tabla </w:t>
      </w:r>
      <w:r w:rsidR="002F55E3">
        <w:t>CIUDADES</w:t>
      </w:r>
      <w:r>
        <w:t xml:space="preserve"> contiene los datos de l</w:t>
      </w:r>
      <w:r w:rsidR="002F55E3">
        <w:t xml:space="preserve">as ciudades donde se </w:t>
      </w:r>
      <w:r>
        <w:t xml:space="preserve">comercializan los productos Adidas. Incluye un ID para cada </w:t>
      </w:r>
      <w:r w:rsidR="002F55E3">
        <w:t>ciudad y</w:t>
      </w:r>
      <w:r>
        <w:t xml:space="preserve"> su nombre.</w:t>
      </w:r>
    </w:p>
    <w:p w14:paraId="44D696D4" w14:textId="53301B0D" w:rsidR="003C19E7" w:rsidRDefault="002F55E3" w:rsidP="003C19E7">
      <w:pPr>
        <w:jc w:val="both"/>
      </w:pPr>
      <w:r>
        <w:rPr>
          <w:noProof/>
        </w:rPr>
        <w:drawing>
          <wp:inline distT="0" distB="0" distL="0" distR="0" wp14:anchorId="429DE545" wp14:editId="04E4A8E5">
            <wp:extent cx="3819525" cy="18192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7A644710" w14:textId="77777777" w:rsidR="002F55E3" w:rsidRDefault="002F55E3" w:rsidP="003C19E7">
      <w:pPr>
        <w:jc w:val="both"/>
      </w:pPr>
    </w:p>
    <w:p w14:paraId="543DA932" w14:textId="77777777" w:rsidR="002F55E3" w:rsidRDefault="002F55E3" w:rsidP="003C19E7">
      <w:pPr>
        <w:jc w:val="both"/>
      </w:pPr>
    </w:p>
    <w:p w14:paraId="3BC5F1F6" w14:textId="77777777" w:rsidR="002F55E3" w:rsidRDefault="002F55E3" w:rsidP="003C19E7">
      <w:pPr>
        <w:jc w:val="both"/>
      </w:pPr>
    </w:p>
    <w:p w14:paraId="7BA3BFA7" w14:textId="33E03FDD" w:rsidR="003C19E7" w:rsidRDefault="003C19E7" w:rsidP="003C19E7">
      <w:pPr>
        <w:jc w:val="both"/>
      </w:pPr>
      <w:r>
        <w:lastRenderedPageBreak/>
        <w:t xml:space="preserve">La tabla </w:t>
      </w:r>
      <w:r w:rsidR="002F55E3">
        <w:t>COLORES</w:t>
      </w:r>
      <w:r>
        <w:t xml:space="preserve"> contiene los datos de los </w:t>
      </w:r>
      <w:r w:rsidR="002F55E3">
        <w:t>colores de</w:t>
      </w:r>
      <w:r>
        <w:t xml:space="preserve"> los productos Adidas. Incluye un ID para cada </w:t>
      </w:r>
      <w:r w:rsidR="002F55E3">
        <w:t>color y su nombre</w:t>
      </w:r>
      <w:r>
        <w:t>.</w:t>
      </w:r>
    </w:p>
    <w:p w14:paraId="73DF4E04" w14:textId="32D722D9" w:rsidR="003C19E7" w:rsidRDefault="002F55E3" w:rsidP="003C19E7">
      <w:pPr>
        <w:jc w:val="both"/>
      </w:pPr>
      <w:r>
        <w:rPr>
          <w:noProof/>
        </w:rPr>
        <w:drawing>
          <wp:inline distT="0" distB="0" distL="0" distR="0" wp14:anchorId="00CDBDC2" wp14:editId="18D15C85">
            <wp:extent cx="3819525" cy="18192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7D3DEBC5" w14:textId="60BDB5F9" w:rsidR="003C19E7" w:rsidRDefault="003C19E7" w:rsidP="003C19E7">
      <w:pPr>
        <w:jc w:val="both"/>
      </w:pPr>
      <w:r>
        <w:t xml:space="preserve">La tabla </w:t>
      </w:r>
      <w:r w:rsidR="002F55E3">
        <w:t>ESTADOS</w:t>
      </w:r>
      <w:r>
        <w:t xml:space="preserve"> contiene los datos de los </w:t>
      </w:r>
      <w:r w:rsidR="002F55E3">
        <w:t>estados donde se</w:t>
      </w:r>
      <w:r>
        <w:t xml:space="preserve"> comercializan los productos Adidas. Incluye un ID para cada </w:t>
      </w:r>
      <w:r w:rsidR="002F55E3">
        <w:t>estado y</w:t>
      </w:r>
      <w:r>
        <w:t xml:space="preserve"> su</w:t>
      </w:r>
      <w:r w:rsidR="002F55E3">
        <w:t xml:space="preserve"> nombre</w:t>
      </w:r>
      <w:r>
        <w:t>.</w:t>
      </w:r>
    </w:p>
    <w:p w14:paraId="1F039E9A" w14:textId="74BAA87A" w:rsidR="003C19E7" w:rsidRDefault="002F55E3" w:rsidP="003C19E7">
      <w:pPr>
        <w:jc w:val="both"/>
      </w:pPr>
      <w:r>
        <w:rPr>
          <w:noProof/>
        </w:rPr>
        <w:drawing>
          <wp:inline distT="0" distB="0" distL="0" distR="0" wp14:anchorId="4476D5D4" wp14:editId="793B5862">
            <wp:extent cx="3819525" cy="181927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21AF9836" w14:textId="5FAD22F0" w:rsidR="002F55E3" w:rsidRDefault="002F55E3" w:rsidP="002F55E3">
      <w:pPr>
        <w:jc w:val="both"/>
      </w:pPr>
      <w:r>
        <w:t>La tabla FAMILIAS contiene los datos de las familias de los productos Adidas. Incluye un ID para cada familia y su nombre.</w:t>
      </w:r>
    </w:p>
    <w:p w14:paraId="34E0732F" w14:textId="5F507C21" w:rsidR="002F55E3" w:rsidRDefault="002F55E3" w:rsidP="003C19E7">
      <w:pPr>
        <w:jc w:val="both"/>
      </w:pPr>
      <w:r>
        <w:rPr>
          <w:noProof/>
        </w:rPr>
        <w:drawing>
          <wp:inline distT="0" distB="0" distL="0" distR="0" wp14:anchorId="5CC2C53F" wp14:editId="4D62B898">
            <wp:extent cx="3819525" cy="18192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033CCCE1" w14:textId="77777777" w:rsidR="002F55E3" w:rsidRDefault="002F55E3" w:rsidP="002F55E3">
      <w:pPr>
        <w:jc w:val="both"/>
      </w:pPr>
    </w:p>
    <w:p w14:paraId="7FECDD7F" w14:textId="77777777" w:rsidR="002F55E3" w:rsidRDefault="002F55E3" w:rsidP="002F55E3">
      <w:pPr>
        <w:jc w:val="both"/>
      </w:pPr>
    </w:p>
    <w:p w14:paraId="69C76BA8" w14:textId="77777777" w:rsidR="002F55E3" w:rsidRDefault="002F55E3" w:rsidP="002F55E3">
      <w:pPr>
        <w:jc w:val="both"/>
      </w:pPr>
    </w:p>
    <w:p w14:paraId="3F6AC903" w14:textId="77777777" w:rsidR="002F55E3" w:rsidRDefault="002F55E3" w:rsidP="002F55E3">
      <w:pPr>
        <w:jc w:val="both"/>
      </w:pPr>
    </w:p>
    <w:p w14:paraId="003C4CA1" w14:textId="77777777" w:rsidR="002F55E3" w:rsidRDefault="002F55E3" w:rsidP="002F55E3">
      <w:pPr>
        <w:jc w:val="both"/>
      </w:pPr>
    </w:p>
    <w:p w14:paraId="55B72FA5" w14:textId="77777777" w:rsidR="002F55E3" w:rsidRDefault="002F55E3" w:rsidP="002F55E3">
      <w:pPr>
        <w:jc w:val="both"/>
      </w:pPr>
    </w:p>
    <w:p w14:paraId="036201D9" w14:textId="24546BC5" w:rsidR="002F55E3" w:rsidRDefault="002F55E3" w:rsidP="002F55E3">
      <w:pPr>
        <w:jc w:val="both"/>
      </w:pPr>
      <w:r>
        <w:lastRenderedPageBreak/>
        <w:t>La tabla GENEROS contiene los datos de los géneros de los productos Adidas. Incluye un ID para cada género y su nombre.</w:t>
      </w:r>
    </w:p>
    <w:p w14:paraId="05ED805C" w14:textId="2858514A" w:rsidR="002F55E3" w:rsidRDefault="002F55E3" w:rsidP="003C19E7">
      <w:pPr>
        <w:jc w:val="both"/>
      </w:pPr>
      <w:r>
        <w:rPr>
          <w:noProof/>
        </w:rPr>
        <w:drawing>
          <wp:inline distT="0" distB="0" distL="0" distR="0" wp14:anchorId="6F5F85FB" wp14:editId="274F4D61">
            <wp:extent cx="3819525" cy="18192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07E9897B" w14:textId="6403A26D" w:rsidR="002F55E3" w:rsidRDefault="002F55E3" w:rsidP="002F55E3">
      <w:pPr>
        <w:jc w:val="both"/>
      </w:pPr>
      <w:r>
        <w:t>La tabla REGIONES contiene los datos de las regiones donde se comercializan los productos Adidas. Incluye un ID para cada región y su nombre.</w:t>
      </w:r>
    </w:p>
    <w:p w14:paraId="713B383E" w14:textId="58A4E145" w:rsidR="002F55E3" w:rsidRDefault="002F55E3" w:rsidP="003C19E7">
      <w:pPr>
        <w:jc w:val="both"/>
      </w:pPr>
      <w:r>
        <w:rPr>
          <w:noProof/>
        </w:rPr>
        <w:drawing>
          <wp:inline distT="0" distB="0" distL="0" distR="0" wp14:anchorId="568272FF" wp14:editId="2A2E98B3">
            <wp:extent cx="3819525" cy="18192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6143F8AE" w14:textId="0E61700C" w:rsidR="002F55E3" w:rsidRDefault="002F55E3" w:rsidP="002F55E3">
      <w:pPr>
        <w:jc w:val="both"/>
      </w:pPr>
      <w:r>
        <w:t>La tabla TIPO DE PRODUCTO contiene los datos del tipo de producto de Adidas. Incluye un ID para cada tipo y su nombre.</w:t>
      </w:r>
    </w:p>
    <w:p w14:paraId="6982FD80" w14:textId="28A1F822" w:rsidR="002F55E3" w:rsidRDefault="002F55E3" w:rsidP="003C19E7">
      <w:pPr>
        <w:jc w:val="both"/>
      </w:pPr>
      <w:r>
        <w:rPr>
          <w:noProof/>
        </w:rPr>
        <w:drawing>
          <wp:inline distT="0" distB="0" distL="0" distR="0" wp14:anchorId="7CBE3428" wp14:editId="458C0B80">
            <wp:extent cx="3819525" cy="181927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2957BF3E" w14:textId="77777777" w:rsidR="002F55E3" w:rsidRDefault="002F55E3" w:rsidP="002F55E3">
      <w:pPr>
        <w:jc w:val="both"/>
      </w:pPr>
    </w:p>
    <w:p w14:paraId="758084D7" w14:textId="77777777" w:rsidR="002F55E3" w:rsidRDefault="002F55E3" w:rsidP="002F55E3">
      <w:pPr>
        <w:jc w:val="both"/>
      </w:pPr>
    </w:p>
    <w:p w14:paraId="4F2EF016" w14:textId="77777777" w:rsidR="002F55E3" w:rsidRDefault="002F55E3" w:rsidP="002F55E3">
      <w:pPr>
        <w:jc w:val="both"/>
      </w:pPr>
    </w:p>
    <w:p w14:paraId="37A408C9" w14:textId="77777777" w:rsidR="002F55E3" w:rsidRDefault="002F55E3" w:rsidP="002F55E3">
      <w:pPr>
        <w:jc w:val="both"/>
      </w:pPr>
    </w:p>
    <w:p w14:paraId="1BBF4FEF" w14:textId="77777777" w:rsidR="002F55E3" w:rsidRDefault="002F55E3" w:rsidP="002F55E3">
      <w:pPr>
        <w:jc w:val="both"/>
      </w:pPr>
    </w:p>
    <w:p w14:paraId="284B25F7" w14:textId="77777777" w:rsidR="002F55E3" w:rsidRDefault="002F55E3" w:rsidP="002F55E3">
      <w:pPr>
        <w:jc w:val="both"/>
      </w:pPr>
    </w:p>
    <w:p w14:paraId="12F89E2C" w14:textId="156A40F8" w:rsidR="002F55E3" w:rsidRDefault="002F55E3" w:rsidP="002F55E3">
      <w:pPr>
        <w:jc w:val="both"/>
      </w:pPr>
      <w:r>
        <w:lastRenderedPageBreak/>
        <w:t>La tabla TIPO DE VENTA contiene los datos de las ventas de los productos Adidas. Incluye un ID para cada tipo y su nombre.</w:t>
      </w:r>
    </w:p>
    <w:p w14:paraId="5737CE77" w14:textId="054700C0" w:rsidR="002F55E3" w:rsidRDefault="002F55E3" w:rsidP="003C19E7">
      <w:pPr>
        <w:jc w:val="both"/>
      </w:pPr>
      <w:r>
        <w:rPr>
          <w:noProof/>
        </w:rPr>
        <w:drawing>
          <wp:inline distT="0" distB="0" distL="0" distR="0" wp14:anchorId="007A4A90" wp14:editId="726AD9F6">
            <wp:extent cx="3819525" cy="18192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9525" cy="1819275"/>
                    </a:xfrm>
                    <a:prstGeom prst="rect">
                      <a:avLst/>
                    </a:prstGeom>
                    <a:noFill/>
                    <a:ln>
                      <a:noFill/>
                    </a:ln>
                  </pic:spPr>
                </pic:pic>
              </a:graphicData>
            </a:graphic>
          </wp:inline>
        </w:drawing>
      </w:r>
    </w:p>
    <w:p w14:paraId="33B0D8E1" w14:textId="33983D55" w:rsidR="002F55E3" w:rsidRDefault="002F55E3" w:rsidP="002F55E3">
      <w:pPr>
        <w:jc w:val="both"/>
      </w:pPr>
      <w:r>
        <w:t>La tabla VENDEDOR contiene los datos de los vendedores de los productos Adidas. Incluye un ID para cada vendedor, su nombre y una imagen.</w:t>
      </w:r>
    </w:p>
    <w:p w14:paraId="294EB2C5" w14:textId="77777777" w:rsidR="002F55E3" w:rsidRDefault="002F55E3" w:rsidP="002F55E3">
      <w:pPr>
        <w:jc w:val="both"/>
      </w:pPr>
      <w:r>
        <w:rPr>
          <w:noProof/>
        </w:rPr>
        <w:drawing>
          <wp:inline distT="0" distB="0" distL="0" distR="0" wp14:anchorId="746F89E9" wp14:editId="5EBD5006">
            <wp:extent cx="3819525" cy="30575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9525" cy="3057525"/>
                    </a:xfrm>
                    <a:prstGeom prst="rect">
                      <a:avLst/>
                    </a:prstGeom>
                    <a:noFill/>
                    <a:ln>
                      <a:noFill/>
                    </a:ln>
                  </pic:spPr>
                </pic:pic>
              </a:graphicData>
            </a:graphic>
          </wp:inline>
        </w:drawing>
      </w:r>
    </w:p>
    <w:p w14:paraId="165FE244" w14:textId="77777777" w:rsidR="002F55E3" w:rsidRDefault="002F55E3" w:rsidP="002F55E3">
      <w:pPr>
        <w:jc w:val="both"/>
      </w:pPr>
    </w:p>
    <w:p w14:paraId="502B6A38" w14:textId="77777777" w:rsidR="002F55E3" w:rsidRDefault="002F55E3" w:rsidP="002F55E3">
      <w:pPr>
        <w:jc w:val="both"/>
      </w:pPr>
    </w:p>
    <w:p w14:paraId="31207CAD" w14:textId="77777777" w:rsidR="002F55E3" w:rsidRDefault="002F55E3" w:rsidP="002F55E3">
      <w:pPr>
        <w:jc w:val="both"/>
      </w:pPr>
    </w:p>
    <w:p w14:paraId="47EE66CE" w14:textId="77777777" w:rsidR="002F55E3" w:rsidRDefault="002F55E3" w:rsidP="002F55E3">
      <w:pPr>
        <w:jc w:val="both"/>
      </w:pPr>
    </w:p>
    <w:p w14:paraId="0C113551" w14:textId="77777777" w:rsidR="002F55E3" w:rsidRDefault="002F55E3" w:rsidP="002F55E3">
      <w:pPr>
        <w:jc w:val="both"/>
      </w:pPr>
    </w:p>
    <w:p w14:paraId="5D4BF731" w14:textId="77777777" w:rsidR="002F55E3" w:rsidRDefault="002F55E3" w:rsidP="002F55E3">
      <w:pPr>
        <w:jc w:val="both"/>
      </w:pPr>
    </w:p>
    <w:p w14:paraId="0F092988" w14:textId="77777777" w:rsidR="002F55E3" w:rsidRDefault="002F55E3" w:rsidP="002F55E3">
      <w:pPr>
        <w:jc w:val="both"/>
      </w:pPr>
    </w:p>
    <w:p w14:paraId="06D7EDD4" w14:textId="77777777" w:rsidR="002F55E3" w:rsidRDefault="002F55E3" w:rsidP="002F55E3">
      <w:pPr>
        <w:jc w:val="both"/>
      </w:pPr>
    </w:p>
    <w:p w14:paraId="3384BED2" w14:textId="77777777" w:rsidR="002F55E3" w:rsidRDefault="002F55E3" w:rsidP="002F55E3">
      <w:pPr>
        <w:jc w:val="both"/>
      </w:pPr>
    </w:p>
    <w:p w14:paraId="442CF7C8" w14:textId="77777777" w:rsidR="002F55E3" w:rsidRDefault="002F55E3" w:rsidP="002F55E3">
      <w:pPr>
        <w:jc w:val="both"/>
      </w:pPr>
    </w:p>
    <w:p w14:paraId="562A2254" w14:textId="77777777" w:rsidR="002F55E3" w:rsidRDefault="002F55E3" w:rsidP="002F55E3">
      <w:pPr>
        <w:jc w:val="both"/>
      </w:pPr>
    </w:p>
    <w:p w14:paraId="7CB81ABE" w14:textId="7EDBDAA2" w:rsidR="002F55E3" w:rsidRDefault="002F55E3" w:rsidP="002F55E3">
      <w:pPr>
        <w:jc w:val="both"/>
      </w:pPr>
      <w:r>
        <w:lastRenderedPageBreak/>
        <w:t>La tabla VENTAS contiene los datos de l</w:t>
      </w:r>
      <w:r w:rsidR="0001038E">
        <w:t>as otras tablas mencionadas previamente</w:t>
      </w:r>
      <w:r>
        <w:t>.</w:t>
      </w:r>
    </w:p>
    <w:p w14:paraId="3135EC54" w14:textId="18F0ED54" w:rsidR="002F55E3" w:rsidRDefault="002F55E3" w:rsidP="003C19E7">
      <w:pPr>
        <w:jc w:val="both"/>
      </w:pPr>
      <w:r>
        <w:rPr>
          <w:noProof/>
        </w:rPr>
        <w:drawing>
          <wp:inline distT="0" distB="0" distL="0" distR="0" wp14:anchorId="3CC525B1" wp14:editId="17F2CAB8">
            <wp:extent cx="3316605" cy="83058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2431" cy="8320389"/>
                    </a:xfrm>
                    <a:prstGeom prst="rect">
                      <a:avLst/>
                    </a:prstGeom>
                    <a:noFill/>
                    <a:ln>
                      <a:noFill/>
                    </a:ln>
                  </pic:spPr>
                </pic:pic>
              </a:graphicData>
            </a:graphic>
          </wp:inline>
        </w:drawing>
      </w:r>
    </w:p>
    <w:p w14:paraId="74637198" w14:textId="4702114C" w:rsidR="002F55E3" w:rsidRDefault="0001038E" w:rsidP="002F55E3">
      <w:pPr>
        <w:jc w:val="both"/>
      </w:pPr>
      <w:r>
        <w:lastRenderedPageBreak/>
        <w:t>El MODELO E-R Completo indica las PK y FK de cada tabla, y su relación entre ellas.</w:t>
      </w:r>
    </w:p>
    <w:p w14:paraId="62B6BE83" w14:textId="355E7996" w:rsidR="002F55E3" w:rsidRDefault="0001038E" w:rsidP="003C19E7">
      <w:pPr>
        <w:jc w:val="both"/>
      </w:pPr>
      <w:r>
        <w:rPr>
          <w:noProof/>
        </w:rPr>
        <w:drawing>
          <wp:inline distT="0" distB="0" distL="0" distR="0" wp14:anchorId="05FAD8FF" wp14:editId="2FA514BD">
            <wp:extent cx="5731510" cy="3691255"/>
            <wp:effectExtent l="0" t="0" r="254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91255"/>
                    </a:xfrm>
                    <a:prstGeom prst="rect">
                      <a:avLst/>
                    </a:prstGeom>
                    <a:noFill/>
                    <a:ln>
                      <a:noFill/>
                    </a:ln>
                  </pic:spPr>
                </pic:pic>
              </a:graphicData>
            </a:graphic>
          </wp:inline>
        </w:drawing>
      </w:r>
    </w:p>
    <w:p w14:paraId="046B3554" w14:textId="1FE99615" w:rsidR="0001038E" w:rsidRDefault="0001038E" w:rsidP="003C19E7">
      <w:pPr>
        <w:jc w:val="both"/>
      </w:pPr>
    </w:p>
    <w:p w14:paraId="5F2F70CE" w14:textId="79C43EB0" w:rsidR="0001038E" w:rsidRDefault="002F7D79" w:rsidP="0001038E">
      <w:pPr>
        <w:jc w:val="both"/>
        <w:rPr>
          <w:sz w:val="36"/>
          <w:szCs w:val="36"/>
        </w:rPr>
      </w:pPr>
      <w:r>
        <w:rPr>
          <w:sz w:val="36"/>
          <w:szCs w:val="36"/>
        </w:rPr>
        <w:t>7.</w:t>
      </w:r>
      <w:r w:rsidR="0001038E" w:rsidRPr="0001038E">
        <w:rPr>
          <w:sz w:val="36"/>
          <w:szCs w:val="36"/>
        </w:rPr>
        <w:t>Listado de campos por tabla</w:t>
      </w:r>
    </w:p>
    <w:p w14:paraId="7FACEC78" w14:textId="27F8AFDB" w:rsidR="0001038E" w:rsidRDefault="0001038E" w:rsidP="0001038E">
      <w:pPr>
        <w:jc w:val="both"/>
      </w:pPr>
    </w:p>
    <w:p w14:paraId="0A7F2C91" w14:textId="6D240DAB" w:rsidR="0001038E" w:rsidRDefault="0001038E" w:rsidP="0001038E">
      <w:pPr>
        <w:jc w:val="both"/>
      </w:pPr>
      <w:r>
        <w:t>En este apartado, procederemos a proporcionar un desglose de la estructura de cada tabla, donde se incluirá la enumeración de las columnas, la especificación de cada tipo de dato asignado a cada una, y la identificación de los tipos de clave que se han implementado. El análisis facilitara la compresión de la base de datos que se utilizara.</w:t>
      </w:r>
    </w:p>
    <w:p w14:paraId="1B2D4ACA" w14:textId="339AEFFD" w:rsidR="0001038E" w:rsidRDefault="0001038E" w:rsidP="0001038E">
      <w:pPr>
        <w:jc w:val="both"/>
      </w:pPr>
    </w:p>
    <w:tbl>
      <w:tblPr>
        <w:tblStyle w:val="Tablaconcuadrcula"/>
        <w:tblW w:w="0" w:type="auto"/>
        <w:tblInd w:w="72" w:type="dxa"/>
        <w:tblLook w:val="04A0" w:firstRow="1" w:lastRow="0" w:firstColumn="1" w:lastColumn="0" w:noHBand="0" w:noVBand="1"/>
      </w:tblPr>
      <w:tblGrid>
        <w:gridCol w:w="2981"/>
        <w:gridCol w:w="2981"/>
        <w:gridCol w:w="2982"/>
      </w:tblGrid>
      <w:tr w:rsidR="0001038E" w14:paraId="1C54FAB0" w14:textId="77777777" w:rsidTr="0001038E">
        <w:tc>
          <w:tcPr>
            <w:tcW w:w="8944" w:type="dxa"/>
            <w:gridSpan w:val="3"/>
            <w:vAlign w:val="center"/>
          </w:tcPr>
          <w:p w14:paraId="0E137AA6" w14:textId="1CCC105D" w:rsidR="0001038E" w:rsidRPr="0001038E" w:rsidRDefault="0001038E" w:rsidP="00050C6B">
            <w:pPr>
              <w:jc w:val="center"/>
              <w:rPr>
                <w:b/>
                <w:bCs/>
                <w:lang w:val="en-US"/>
              </w:rPr>
            </w:pPr>
            <w:r w:rsidRPr="0001038E">
              <w:rPr>
                <w:b/>
                <w:bCs/>
              </w:rPr>
              <w:t xml:space="preserve">Tabla: </w:t>
            </w:r>
            <w:r>
              <w:rPr>
                <w:b/>
                <w:bCs/>
              </w:rPr>
              <w:t>CATEGORIAS</w:t>
            </w:r>
          </w:p>
        </w:tc>
      </w:tr>
      <w:tr w:rsidR="0001038E" w14:paraId="00622DF0" w14:textId="77777777" w:rsidTr="0001038E">
        <w:tc>
          <w:tcPr>
            <w:tcW w:w="2981" w:type="dxa"/>
            <w:vAlign w:val="center"/>
          </w:tcPr>
          <w:p w14:paraId="0321F740" w14:textId="442338E6" w:rsidR="0001038E" w:rsidRPr="0001038E" w:rsidRDefault="0001038E" w:rsidP="00050C6B">
            <w:pPr>
              <w:jc w:val="center"/>
              <w:rPr>
                <w:b/>
                <w:bCs/>
              </w:rPr>
            </w:pPr>
            <w:r w:rsidRPr="0001038E">
              <w:rPr>
                <w:b/>
                <w:bCs/>
              </w:rPr>
              <w:t>CAMPOS</w:t>
            </w:r>
          </w:p>
        </w:tc>
        <w:tc>
          <w:tcPr>
            <w:tcW w:w="2981" w:type="dxa"/>
            <w:vAlign w:val="center"/>
          </w:tcPr>
          <w:p w14:paraId="49170666" w14:textId="54CBF311" w:rsidR="0001038E" w:rsidRPr="0001038E" w:rsidRDefault="0001038E" w:rsidP="00050C6B">
            <w:pPr>
              <w:jc w:val="center"/>
              <w:rPr>
                <w:b/>
                <w:bCs/>
              </w:rPr>
            </w:pPr>
            <w:r w:rsidRPr="0001038E">
              <w:rPr>
                <w:b/>
                <w:bCs/>
              </w:rPr>
              <w:t>TIPO DE DATOS</w:t>
            </w:r>
          </w:p>
        </w:tc>
        <w:tc>
          <w:tcPr>
            <w:tcW w:w="2982" w:type="dxa"/>
            <w:vAlign w:val="center"/>
          </w:tcPr>
          <w:p w14:paraId="135D6115" w14:textId="4AF2C5CA" w:rsidR="0001038E" w:rsidRPr="0001038E" w:rsidRDefault="0001038E" w:rsidP="00050C6B">
            <w:pPr>
              <w:jc w:val="center"/>
              <w:rPr>
                <w:b/>
                <w:bCs/>
              </w:rPr>
            </w:pPr>
            <w:r w:rsidRPr="0001038E">
              <w:rPr>
                <w:b/>
                <w:bCs/>
              </w:rPr>
              <w:t>CLAVES</w:t>
            </w:r>
          </w:p>
        </w:tc>
      </w:tr>
      <w:tr w:rsidR="0001038E" w14:paraId="7E20A63F" w14:textId="77777777" w:rsidTr="0001038E">
        <w:tc>
          <w:tcPr>
            <w:tcW w:w="2981" w:type="dxa"/>
          </w:tcPr>
          <w:p w14:paraId="5188F25B" w14:textId="09F2A702" w:rsidR="0001038E" w:rsidRDefault="00050C6B" w:rsidP="00050C6B">
            <w:pPr>
              <w:jc w:val="center"/>
            </w:pPr>
            <w:proofErr w:type="spellStart"/>
            <w:r>
              <w:t>IdCategorias</w:t>
            </w:r>
            <w:proofErr w:type="spellEnd"/>
          </w:p>
        </w:tc>
        <w:tc>
          <w:tcPr>
            <w:tcW w:w="2981" w:type="dxa"/>
          </w:tcPr>
          <w:p w14:paraId="0DC6604F" w14:textId="4A92EE63" w:rsidR="0001038E" w:rsidRDefault="00050C6B" w:rsidP="00050C6B">
            <w:pPr>
              <w:jc w:val="center"/>
            </w:pPr>
            <w:r>
              <w:t>INT</w:t>
            </w:r>
          </w:p>
        </w:tc>
        <w:tc>
          <w:tcPr>
            <w:tcW w:w="2982" w:type="dxa"/>
          </w:tcPr>
          <w:p w14:paraId="0E6970FF" w14:textId="1D6F64E7" w:rsidR="0001038E" w:rsidRDefault="00050C6B" w:rsidP="00050C6B">
            <w:pPr>
              <w:jc w:val="center"/>
            </w:pPr>
            <w:r>
              <w:t>PK</w:t>
            </w:r>
          </w:p>
        </w:tc>
      </w:tr>
      <w:tr w:rsidR="0001038E" w14:paraId="72DC1526" w14:textId="77777777" w:rsidTr="0001038E">
        <w:tc>
          <w:tcPr>
            <w:tcW w:w="2981" w:type="dxa"/>
          </w:tcPr>
          <w:p w14:paraId="4596C742" w14:textId="492389B9" w:rsidR="0001038E" w:rsidRDefault="00050C6B" w:rsidP="00050C6B">
            <w:pPr>
              <w:jc w:val="center"/>
            </w:pPr>
            <w:proofErr w:type="spellStart"/>
            <w:r>
              <w:t>Categorias</w:t>
            </w:r>
            <w:proofErr w:type="spellEnd"/>
          </w:p>
        </w:tc>
        <w:tc>
          <w:tcPr>
            <w:tcW w:w="2981" w:type="dxa"/>
          </w:tcPr>
          <w:p w14:paraId="4466F8EE" w14:textId="698F9831" w:rsidR="0001038E" w:rsidRDefault="00B05E98" w:rsidP="00050C6B">
            <w:pPr>
              <w:jc w:val="center"/>
            </w:pPr>
            <w:r>
              <w:t>VARCHAR</w:t>
            </w:r>
          </w:p>
        </w:tc>
        <w:tc>
          <w:tcPr>
            <w:tcW w:w="2982" w:type="dxa"/>
          </w:tcPr>
          <w:p w14:paraId="3D68A704" w14:textId="77777777" w:rsidR="0001038E" w:rsidRDefault="0001038E" w:rsidP="00050C6B">
            <w:pPr>
              <w:jc w:val="center"/>
            </w:pPr>
          </w:p>
        </w:tc>
      </w:tr>
    </w:tbl>
    <w:p w14:paraId="192548FA" w14:textId="77777777" w:rsidR="00050C6B" w:rsidRDefault="00050C6B" w:rsidP="00050C6B">
      <w:pPr>
        <w:jc w:val="center"/>
      </w:pPr>
    </w:p>
    <w:tbl>
      <w:tblPr>
        <w:tblStyle w:val="Tablaconcuadrcula"/>
        <w:tblW w:w="0" w:type="auto"/>
        <w:tblInd w:w="72" w:type="dxa"/>
        <w:tblLook w:val="04A0" w:firstRow="1" w:lastRow="0" w:firstColumn="1" w:lastColumn="0" w:noHBand="0" w:noVBand="1"/>
      </w:tblPr>
      <w:tblGrid>
        <w:gridCol w:w="2981"/>
        <w:gridCol w:w="2981"/>
        <w:gridCol w:w="2982"/>
      </w:tblGrid>
      <w:tr w:rsidR="00050C6B" w14:paraId="4472A24A" w14:textId="77777777" w:rsidTr="00FA09E2">
        <w:tc>
          <w:tcPr>
            <w:tcW w:w="8944" w:type="dxa"/>
            <w:gridSpan w:val="3"/>
            <w:vAlign w:val="center"/>
          </w:tcPr>
          <w:p w14:paraId="75973253" w14:textId="28DC497A" w:rsidR="00050C6B" w:rsidRDefault="00050C6B" w:rsidP="00050C6B">
            <w:pPr>
              <w:jc w:val="center"/>
            </w:pPr>
            <w:r w:rsidRPr="0001038E">
              <w:rPr>
                <w:b/>
                <w:bCs/>
              </w:rPr>
              <w:t xml:space="preserve">Tabla: </w:t>
            </w:r>
            <w:r>
              <w:rPr>
                <w:b/>
                <w:bCs/>
              </w:rPr>
              <w:t>CIUDADES</w:t>
            </w:r>
          </w:p>
        </w:tc>
      </w:tr>
      <w:tr w:rsidR="00050C6B" w14:paraId="0EB3B450" w14:textId="77777777" w:rsidTr="00B8028A">
        <w:tc>
          <w:tcPr>
            <w:tcW w:w="2981" w:type="dxa"/>
            <w:vAlign w:val="center"/>
          </w:tcPr>
          <w:p w14:paraId="7CC8BD15" w14:textId="56CA35DD" w:rsidR="00050C6B" w:rsidRDefault="00050C6B" w:rsidP="00050C6B">
            <w:pPr>
              <w:jc w:val="center"/>
            </w:pPr>
            <w:r w:rsidRPr="0001038E">
              <w:rPr>
                <w:b/>
                <w:bCs/>
              </w:rPr>
              <w:t>CAMPOS</w:t>
            </w:r>
          </w:p>
        </w:tc>
        <w:tc>
          <w:tcPr>
            <w:tcW w:w="2981" w:type="dxa"/>
            <w:vAlign w:val="center"/>
          </w:tcPr>
          <w:p w14:paraId="3C0AC46B" w14:textId="26813A1A" w:rsidR="00050C6B" w:rsidRDefault="00050C6B" w:rsidP="00050C6B">
            <w:pPr>
              <w:jc w:val="center"/>
            </w:pPr>
            <w:r w:rsidRPr="0001038E">
              <w:rPr>
                <w:b/>
                <w:bCs/>
              </w:rPr>
              <w:t>TIPO DE DATOS</w:t>
            </w:r>
          </w:p>
        </w:tc>
        <w:tc>
          <w:tcPr>
            <w:tcW w:w="2982" w:type="dxa"/>
            <w:vAlign w:val="center"/>
          </w:tcPr>
          <w:p w14:paraId="041E0508" w14:textId="469EB09E" w:rsidR="00050C6B" w:rsidRDefault="00050C6B" w:rsidP="00050C6B">
            <w:pPr>
              <w:jc w:val="center"/>
            </w:pPr>
            <w:r w:rsidRPr="0001038E">
              <w:rPr>
                <w:b/>
                <w:bCs/>
              </w:rPr>
              <w:t>CLAVES</w:t>
            </w:r>
          </w:p>
        </w:tc>
      </w:tr>
      <w:tr w:rsidR="00050C6B" w14:paraId="2D52F594" w14:textId="77777777" w:rsidTr="0001038E">
        <w:tc>
          <w:tcPr>
            <w:tcW w:w="2981" w:type="dxa"/>
          </w:tcPr>
          <w:p w14:paraId="1F192194" w14:textId="5115E6F3" w:rsidR="00050C6B" w:rsidRDefault="00050C6B" w:rsidP="00050C6B">
            <w:pPr>
              <w:jc w:val="center"/>
            </w:pPr>
            <w:proofErr w:type="spellStart"/>
            <w:r>
              <w:t>IdCiudad</w:t>
            </w:r>
            <w:proofErr w:type="spellEnd"/>
          </w:p>
        </w:tc>
        <w:tc>
          <w:tcPr>
            <w:tcW w:w="2981" w:type="dxa"/>
          </w:tcPr>
          <w:p w14:paraId="2229ED4E" w14:textId="053A1BD2" w:rsidR="00050C6B" w:rsidRDefault="00B05E98" w:rsidP="00050C6B">
            <w:pPr>
              <w:jc w:val="center"/>
            </w:pPr>
            <w:r>
              <w:t>INT</w:t>
            </w:r>
          </w:p>
        </w:tc>
        <w:tc>
          <w:tcPr>
            <w:tcW w:w="2982" w:type="dxa"/>
          </w:tcPr>
          <w:p w14:paraId="3D818834" w14:textId="392DB22C" w:rsidR="00050C6B" w:rsidRDefault="00050C6B" w:rsidP="00050C6B">
            <w:pPr>
              <w:jc w:val="center"/>
            </w:pPr>
            <w:r>
              <w:t>PK</w:t>
            </w:r>
          </w:p>
        </w:tc>
      </w:tr>
      <w:tr w:rsidR="00050C6B" w14:paraId="07FCFB5A" w14:textId="77777777" w:rsidTr="0001038E">
        <w:tc>
          <w:tcPr>
            <w:tcW w:w="2981" w:type="dxa"/>
          </w:tcPr>
          <w:p w14:paraId="62A3FB91" w14:textId="3E673408" w:rsidR="00050C6B" w:rsidRDefault="00050C6B" w:rsidP="00050C6B">
            <w:pPr>
              <w:jc w:val="center"/>
            </w:pPr>
            <w:r>
              <w:t>Ciudad</w:t>
            </w:r>
          </w:p>
        </w:tc>
        <w:tc>
          <w:tcPr>
            <w:tcW w:w="2981" w:type="dxa"/>
          </w:tcPr>
          <w:p w14:paraId="47F6CA7C" w14:textId="263C83CC" w:rsidR="00050C6B" w:rsidRDefault="00B05E98" w:rsidP="00050C6B">
            <w:pPr>
              <w:jc w:val="center"/>
            </w:pPr>
            <w:r>
              <w:t>TEXT</w:t>
            </w:r>
          </w:p>
        </w:tc>
        <w:tc>
          <w:tcPr>
            <w:tcW w:w="2982" w:type="dxa"/>
          </w:tcPr>
          <w:p w14:paraId="61C2C499" w14:textId="77777777" w:rsidR="00050C6B" w:rsidRDefault="00050C6B" w:rsidP="00050C6B">
            <w:pPr>
              <w:jc w:val="center"/>
            </w:pPr>
          </w:p>
        </w:tc>
      </w:tr>
    </w:tbl>
    <w:p w14:paraId="62F68508" w14:textId="1843EFD9" w:rsidR="00050C6B" w:rsidRDefault="00050C6B" w:rsidP="00050C6B">
      <w:pPr>
        <w:jc w:val="center"/>
      </w:pPr>
    </w:p>
    <w:p w14:paraId="0155229D" w14:textId="77777777" w:rsidR="00050C6B" w:rsidRDefault="00050C6B" w:rsidP="00050C6B">
      <w:pPr>
        <w:jc w:val="center"/>
      </w:pPr>
    </w:p>
    <w:tbl>
      <w:tblPr>
        <w:tblStyle w:val="Tablaconcuadrcula"/>
        <w:tblW w:w="0" w:type="auto"/>
        <w:tblInd w:w="72" w:type="dxa"/>
        <w:tblLook w:val="04A0" w:firstRow="1" w:lastRow="0" w:firstColumn="1" w:lastColumn="0" w:noHBand="0" w:noVBand="1"/>
      </w:tblPr>
      <w:tblGrid>
        <w:gridCol w:w="2981"/>
        <w:gridCol w:w="2981"/>
        <w:gridCol w:w="2982"/>
      </w:tblGrid>
      <w:tr w:rsidR="00050C6B" w14:paraId="2BE52E81" w14:textId="77777777" w:rsidTr="002766FD">
        <w:tc>
          <w:tcPr>
            <w:tcW w:w="8944" w:type="dxa"/>
            <w:gridSpan w:val="3"/>
            <w:vAlign w:val="center"/>
          </w:tcPr>
          <w:p w14:paraId="69423481" w14:textId="75CD6BDB" w:rsidR="00050C6B" w:rsidRDefault="00050C6B" w:rsidP="00050C6B">
            <w:pPr>
              <w:jc w:val="center"/>
            </w:pPr>
            <w:r w:rsidRPr="0001038E">
              <w:rPr>
                <w:b/>
                <w:bCs/>
              </w:rPr>
              <w:lastRenderedPageBreak/>
              <w:t xml:space="preserve">Tabla: </w:t>
            </w:r>
            <w:r>
              <w:rPr>
                <w:b/>
                <w:bCs/>
              </w:rPr>
              <w:t>COLORES</w:t>
            </w:r>
          </w:p>
        </w:tc>
      </w:tr>
      <w:tr w:rsidR="00050C6B" w14:paraId="4C771D8C" w14:textId="77777777" w:rsidTr="00784353">
        <w:tc>
          <w:tcPr>
            <w:tcW w:w="2981" w:type="dxa"/>
            <w:vAlign w:val="center"/>
          </w:tcPr>
          <w:p w14:paraId="1235C516" w14:textId="32D6F6A4" w:rsidR="00050C6B" w:rsidRDefault="00050C6B" w:rsidP="00050C6B">
            <w:pPr>
              <w:jc w:val="center"/>
            </w:pPr>
            <w:r w:rsidRPr="0001038E">
              <w:rPr>
                <w:b/>
                <w:bCs/>
              </w:rPr>
              <w:t>CAMPOS</w:t>
            </w:r>
          </w:p>
        </w:tc>
        <w:tc>
          <w:tcPr>
            <w:tcW w:w="2981" w:type="dxa"/>
            <w:vAlign w:val="center"/>
          </w:tcPr>
          <w:p w14:paraId="33D695A4" w14:textId="7BC0BE9A" w:rsidR="00050C6B" w:rsidRDefault="00050C6B" w:rsidP="00050C6B">
            <w:pPr>
              <w:jc w:val="center"/>
            </w:pPr>
            <w:r w:rsidRPr="0001038E">
              <w:rPr>
                <w:b/>
                <w:bCs/>
              </w:rPr>
              <w:t>TIPO DE DATOS</w:t>
            </w:r>
          </w:p>
        </w:tc>
        <w:tc>
          <w:tcPr>
            <w:tcW w:w="2982" w:type="dxa"/>
            <w:vAlign w:val="center"/>
          </w:tcPr>
          <w:p w14:paraId="4A377458" w14:textId="2C5D26AA" w:rsidR="00050C6B" w:rsidRDefault="00050C6B" w:rsidP="00050C6B">
            <w:pPr>
              <w:jc w:val="center"/>
            </w:pPr>
            <w:r w:rsidRPr="0001038E">
              <w:rPr>
                <w:b/>
                <w:bCs/>
              </w:rPr>
              <w:t>CLAVES</w:t>
            </w:r>
          </w:p>
        </w:tc>
      </w:tr>
      <w:tr w:rsidR="00050C6B" w14:paraId="6C186E9F" w14:textId="77777777" w:rsidTr="0001038E">
        <w:tc>
          <w:tcPr>
            <w:tcW w:w="2981" w:type="dxa"/>
          </w:tcPr>
          <w:p w14:paraId="10B56BF0" w14:textId="07BA311A" w:rsidR="00050C6B" w:rsidRDefault="00050C6B" w:rsidP="00050C6B">
            <w:pPr>
              <w:jc w:val="center"/>
            </w:pPr>
            <w:proofErr w:type="spellStart"/>
            <w:r>
              <w:t>IdColor</w:t>
            </w:r>
            <w:proofErr w:type="spellEnd"/>
          </w:p>
        </w:tc>
        <w:tc>
          <w:tcPr>
            <w:tcW w:w="2981" w:type="dxa"/>
          </w:tcPr>
          <w:p w14:paraId="1AFA9521" w14:textId="523868D1" w:rsidR="00050C6B" w:rsidRDefault="00B05E98" w:rsidP="00050C6B">
            <w:pPr>
              <w:jc w:val="center"/>
            </w:pPr>
            <w:r>
              <w:t>INT</w:t>
            </w:r>
          </w:p>
        </w:tc>
        <w:tc>
          <w:tcPr>
            <w:tcW w:w="2982" w:type="dxa"/>
          </w:tcPr>
          <w:p w14:paraId="1A37DCA5" w14:textId="44E91578" w:rsidR="00050C6B" w:rsidRDefault="00050C6B" w:rsidP="00050C6B">
            <w:pPr>
              <w:jc w:val="center"/>
            </w:pPr>
            <w:r>
              <w:t>PK</w:t>
            </w:r>
          </w:p>
        </w:tc>
      </w:tr>
      <w:tr w:rsidR="00050C6B" w14:paraId="5923E9C1" w14:textId="77777777" w:rsidTr="0001038E">
        <w:tc>
          <w:tcPr>
            <w:tcW w:w="2981" w:type="dxa"/>
          </w:tcPr>
          <w:p w14:paraId="0058AAF3" w14:textId="03AC9985" w:rsidR="00050C6B" w:rsidRDefault="00050C6B" w:rsidP="00050C6B">
            <w:pPr>
              <w:jc w:val="center"/>
            </w:pPr>
            <w:r>
              <w:t>Color</w:t>
            </w:r>
          </w:p>
        </w:tc>
        <w:tc>
          <w:tcPr>
            <w:tcW w:w="2981" w:type="dxa"/>
          </w:tcPr>
          <w:p w14:paraId="64A2D004" w14:textId="78058D37" w:rsidR="00050C6B" w:rsidRDefault="00B05E98" w:rsidP="00050C6B">
            <w:pPr>
              <w:jc w:val="center"/>
            </w:pPr>
            <w:r>
              <w:t>VARCHAR</w:t>
            </w:r>
          </w:p>
        </w:tc>
        <w:tc>
          <w:tcPr>
            <w:tcW w:w="2982" w:type="dxa"/>
          </w:tcPr>
          <w:p w14:paraId="55131BF2" w14:textId="77777777" w:rsidR="00050C6B" w:rsidRDefault="00050C6B" w:rsidP="00050C6B">
            <w:pPr>
              <w:jc w:val="center"/>
            </w:pPr>
          </w:p>
        </w:tc>
      </w:tr>
    </w:tbl>
    <w:p w14:paraId="0CA10008" w14:textId="77777777" w:rsidR="00050C6B" w:rsidRDefault="00050C6B" w:rsidP="00050C6B">
      <w:pPr>
        <w:jc w:val="center"/>
      </w:pPr>
    </w:p>
    <w:tbl>
      <w:tblPr>
        <w:tblStyle w:val="Tablaconcuadrcula"/>
        <w:tblW w:w="0" w:type="auto"/>
        <w:tblInd w:w="72" w:type="dxa"/>
        <w:tblLook w:val="04A0" w:firstRow="1" w:lastRow="0" w:firstColumn="1" w:lastColumn="0" w:noHBand="0" w:noVBand="1"/>
      </w:tblPr>
      <w:tblGrid>
        <w:gridCol w:w="2981"/>
        <w:gridCol w:w="2981"/>
        <w:gridCol w:w="2982"/>
      </w:tblGrid>
      <w:tr w:rsidR="00050C6B" w14:paraId="62689881" w14:textId="77777777" w:rsidTr="00055B29">
        <w:tc>
          <w:tcPr>
            <w:tcW w:w="8944" w:type="dxa"/>
            <w:gridSpan w:val="3"/>
            <w:vAlign w:val="center"/>
          </w:tcPr>
          <w:p w14:paraId="4FFE1B42" w14:textId="4C70FB0F" w:rsidR="00050C6B" w:rsidRDefault="00050C6B" w:rsidP="00050C6B">
            <w:pPr>
              <w:jc w:val="center"/>
            </w:pPr>
            <w:r w:rsidRPr="0001038E">
              <w:rPr>
                <w:b/>
                <w:bCs/>
              </w:rPr>
              <w:t xml:space="preserve">Tabla: </w:t>
            </w:r>
            <w:r>
              <w:rPr>
                <w:b/>
                <w:bCs/>
              </w:rPr>
              <w:t>ESTADOS</w:t>
            </w:r>
          </w:p>
        </w:tc>
      </w:tr>
      <w:tr w:rsidR="00050C6B" w14:paraId="2CFA99E4" w14:textId="77777777" w:rsidTr="0020028C">
        <w:tc>
          <w:tcPr>
            <w:tcW w:w="2981" w:type="dxa"/>
            <w:vAlign w:val="center"/>
          </w:tcPr>
          <w:p w14:paraId="61AF6B6C" w14:textId="4F085AFE" w:rsidR="00050C6B" w:rsidRDefault="00050C6B" w:rsidP="00050C6B">
            <w:pPr>
              <w:jc w:val="center"/>
            </w:pPr>
            <w:r w:rsidRPr="0001038E">
              <w:rPr>
                <w:b/>
                <w:bCs/>
              </w:rPr>
              <w:t>CAMPOS</w:t>
            </w:r>
          </w:p>
        </w:tc>
        <w:tc>
          <w:tcPr>
            <w:tcW w:w="2981" w:type="dxa"/>
            <w:vAlign w:val="center"/>
          </w:tcPr>
          <w:p w14:paraId="21B8F0EB" w14:textId="0E979F6A" w:rsidR="00050C6B" w:rsidRDefault="00050C6B" w:rsidP="00050C6B">
            <w:pPr>
              <w:jc w:val="center"/>
            </w:pPr>
            <w:r w:rsidRPr="0001038E">
              <w:rPr>
                <w:b/>
                <w:bCs/>
              </w:rPr>
              <w:t>TIPO DE DATOS</w:t>
            </w:r>
          </w:p>
        </w:tc>
        <w:tc>
          <w:tcPr>
            <w:tcW w:w="2982" w:type="dxa"/>
            <w:vAlign w:val="center"/>
          </w:tcPr>
          <w:p w14:paraId="4EFF2350" w14:textId="69CB5084" w:rsidR="00050C6B" w:rsidRDefault="00050C6B" w:rsidP="00050C6B">
            <w:pPr>
              <w:jc w:val="center"/>
            </w:pPr>
            <w:r w:rsidRPr="0001038E">
              <w:rPr>
                <w:b/>
                <w:bCs/>
              </w:rPr>
              <w:t>CLAVES</w:t>
            </w:r>
          </w:p>
        </w:tc>
      </w:tr>
      <w:tr w:rsidR="00050C6B" w14:paraId="24E0B454" w14:textId="77777777" w:rsidTr="0001038E">
        <w:tc>
          <w:tcPr>
            <w:tcW w:w="2981" w:type="dxa"/>
          </w:tcPr>
          <w:p w14:paraId="24EE93E6" w14:textId="618B5C79" w:rsidR="00050C6B" w:rsidRDefault="00050C6B" w:rsidP="00050C6B">
            <w:pPr>
              <w:jc w:val="center"/>
            </w:pPr>
            <w:proofErr w:type="spellStart"/>
            <w:r>
              <w:t>IdEstado</w:t>
            </w:r>
            <w:proofErr w:type="spellEnd"/>
          </w:p>
        </w:tc>
        <w:tc>
          <w:tcPr>
            <w:tcW w:w="2981" w:type="dxa"/>
          </w:tcPr>
          <w:p w14:paraId="6FACB0C0" w14:textId="42C22805" w:rsidR="00050C6B" w:rsidRDefault="00B05E98" w:rsidP="00050C6B">
            <w:pPr>
              <w:jc w:val="center"/>
            </w:pPr>
            <w:r>
              <w:t>INT</w:t>
            </w:r>
          </w:p>
        </w:tc>
        <w:tc>
          <w:tcPr>
            <w:tcW w:w="2982" w:type="dxa"/>
          </w:tcPr>
          <w:p w14:paraId="4F05998E" w14:textId="504499F2" w:rsidR="00050C6B" w:rsidRDefault="00050C6B" w:rsidP="00050C6B">
            <w:pPr>
              <w:jc w:val="center"/>
            </w:pPr>
            <w:r>
              <w:t>PK</w:t>
            </w:r>
          </w:p>
        </w:tc>
      </w:tr>
      <w:tr w:rsidR="00050C6B" w14:paraId="27B78A5B" w14:textId="77777777" w:rsidTr="0001038E">
        <w:tc>
          <w:tcPr>
            <w:tcW w:w="2981" w:type="dxa"/>
          </w:tcPr>
          <w:p w14:paraId="5B72C8E4" w14:textId="413DD84A" w:rsidR="00050C6B" w:rsidRDefault="00050C6B" w:rsidP="00050C6B">
            <w:pPr>
              <w:jc w:val="center"/>
            </w:pPr>
            <w:r>
              <w:t>Estado</w:t>
            </w:r>
          </w:p>
        </w:tc>
        <w:tc>
          <w:tcPr>
            <w:tcW w:w="2981" w:type="dxa"/>
          </w:tcPr>
          <w:p w14:paraId="5D91AC84" w14:textId="71F71890" w:rsidR="00050C6B" w:rsidRDefault="00B05E98" w:rsidP="00050C6B">
            <w:pPr>
              <w:jc w:val="center"/>
            </w:pPr>
            <w:r>
              <w:t>TEXT</w:t>
            </w:r>
          </w:p>
        </w:tc>
        <w:tc>
          <w:tcPr>
            <w:tcW w:w="2982" w:type="dxa"/>
          </w:tcPr>
          <w:p w14:paraId="38942E0D" w14:textId="77777777" w:rsidR="00050C6B" w:rsidRDefault="00050C6B" w:rsidP="00050C6B">
            <w:pPr>
              <w:jc w:val="center"/>
            </w:pPr>
          </w:p>
        </w:tc>
      </w:tr>
    </w:tbl>
    <w:p w14:paraId="20A647BD" w14:textId="77777777" w:rsidR="00050C6B" w:rsidRDefault="00050C6B" w:rsidP="00050C6B">
      <w:pPr>
        <w:jc w:val="center"/>
      </w:pPr>
    </w:p>
    <w:tbl>
      <w:tblPr>
        <w:tblStyle w:val="Tablaconcuadrcula"/>
        <w:tblW w:w="0" w:type="auto"/>
        <w:tblInd w:w="72" w:type="dxa"/>
        <w:tblLook w:val="04A0" w:firstRow="1" w:lastRow="0" w:firstColumn="1" w:lastColumn="0" w:noHBand="0" w:noVBand="1"/>
      </w:tblPr>
      <w:tblGrid>
        <w:gridCol w:w="2981"/>
        <w:gridCol w:w="2981"/>
        <w:gridCol w:w="2982"/>
      </w:tblGrid>
      <w:tr w:rsidR="00050C6B" w14:paraId="2E0554A3" w14:textId="77777777" w:rsidTr="00691AC0">
        <w:tc>
          <w:tcPr>
            <w:tcW w:w="8944" w:type="dxa"/>
            <w:gridSpan w:val="3"/>
            <w:vAlign w:val="center"/>
          </w:tcPr>
          <w:p w14:paraId="2E73DD80" w14:textId="4EFCA553" w:rsidR="00050C6B" w:rsidRDefault="00050C6B" w:rsidP="00050C6B">
            <w:pPr>
              <w:jc w:val="center"/>
            </w:pPr>
            <w:r w:rsidRPr="0001038E">
              <w:rPr>
                <w:b/>
                <w:bCs/>
              </w:rPr>
              <w:t xml:space="preserve">Tabla: </w:t>
            </w:r>
            <w:r>
              <w:rPr>
                <w:b/>
                <w:bCs/>
              </w:rPr>
              <w:t>FAMILIAS</w:t>
            </w:r>
          </w:p>
        </w:tc>
      </w:tr>
      <w:tr w:rsidR="00050C6B" w14:paraId="786ABBF5" w14:textId="77777777" w:rsidTr="00B54335">
        <w:tc>
          <w:tcPr>
            <w:tcW w:w="2981" w:type="dxa"/>
            <w:vAlign w:val="center"/>
          </w:tcPr>
          <w:p w14:paraId="1D8CC297" w14:textId="718AA434" w:rsidR="00050C6B" w:rsidRDefault="00050C6B" w:rsidP="00050C6B">
            <w:pPr>
              <w:jc w:val="center"/>
            </w:pPr>
            <w:r w:rsidRPr="0001038E">
              <w:rPr>
                <w:b/>
                <w:bCs/>
              </w:rPr>
              <w:t>CAMPOS</w:t>
            </w:r>
          </w:p>
        </w:tc>
        <w:tc>
          <w:tcPr>
            <w:tcW w:w="2981" w:type="dxa"/>
            <w:vAlign w:val="center"/>
          </w:tcPr>
          <w:p w14:paraId="3C11D85F" w14:textId="6ECA4F81" w:rsidR="00050C6B" w:rsidRDefault="00050C6B" w:rsidP="00050C6B">
            <w:pPr>
              <w:jc w:val="center"/>
            </w:pPr>
            <w:r w:rsidRPr="0001038E">
              <w:rPr>
                <w:b/>
                <w:bCs/>
              </w:rPr>
              <w:t>TIPO DE DATOS</w:t>
            </w:r>
          </w:p>
        </w:tc>
        <w:tc>
          <w:tcPr>
            <w:tcW w:w="2982" w:type="dxa"/>
            <w:vAlign w:val="center"/>
          </w:tcPr>
          <w:p w14:paraId="13A69339" w14:textId="6259085D" w:rsidR="00050C6B" w:rsidRDefault="00050C6B" w:rsidP="00050C6B">
            <w:pPr>
              <w:jc w:val="center"/>
            </w:pPr>
            <w:r w:rsidRPr="0001038E">
              <w:rPr>
                <w:b/>
                <w:bCs/>
              </w:rPr>
              <w:t>CLAVES</w:t>
            </w:r>
          </w:p>
        </w:tc>
      </w:tr>
      <w:tr w:rsidR="00050C6B" w14:paraId="38C7A707" w14:textId="77777777" w:rsidTr="0001038E">
        <w:tc>
          <w:tcPr>
            <w:tcW w:w="2981" w:type="dxa"/>
          </w:tcPr>
          <w:p w14:paraId="31B9A66F" w14:textId="40D5D343" w:rsidR="00050C6B" w:rsidRDefault="00050C6B" w:rsidP="00050C6B">
            <w:pPr>
              <w:jc w:val="center"/>
            </w:pPr>
            <w:proofErr w:type="spellStart"/>
            <w:r>
              <w:t>IdFamilia</w:t>
            </w:r>
            <w:proofErr w:type="spellEnd"/>
          </w:p>
        </w:tc>
        <w:tc>
          <w:tcPr>
            <w:tcW w:w="2981" w:type="dxa"/>
          </w:tcPr>
          <w:p w14:paraId="3A32B0B0" w14:textId="5C61150F" w:rsidR="00050C6B" w:rsidRDefault="00B05E98" w:rsidP="00050C6B">
            <w:pPr>
              <w:jc w:val="center"/>
            </w:pPr>
            <w:r>
              <w:t>INT</w:t>
            </w:r>
          </w:p>
        </w:tc>
        <w:tc>
          <w:tcPr>
            <w:tcW w:w="2982" w:type="dxa"/>
          </w:tcPr>
          <w:p w14:paraId="45B12AE7" w14:textId="460C0934" w:rsidR="00050C6B" w:rsidRDefault="00050C6B" w:rsidP="00050C6B">
            <w:pPr>
              <w:jc w:val="center"/>
            </w:pPr>
            <w:r>
              <w:t>PK</w:t>
            </w:r>
          </w:p>
        </w:tc>
      </w:tr>
      <w:tr w:rsidR="00050C6B" w14:paraId="274DB1D5" w14:textId="77777777" w:rsidTr="0001038E">
        <w:tc>
          <w:tcPr>
            <w:tcW w:w="2981" w:type="dxa"/>
          </w:tcPr>
          <w:p w14:paraId="5E5F797A" w14:textId="13AE8A8E" w:rsidR="00050C6B" w:rsidRDefault="00050C6B" w:rsidP="00050C6B">
            <w:pPr>
              <w:jc w:val="center"/>
            </w:pPr>
            <w:r>
              <w:t>Familia</w:t>
            </w:r>
          </w:p>
        </w:tc>
        <w:tc>
          <w:tcPr>
            <w:tcW w:w="2981" w:type="dxa"/>
          </w:tcPr>
          <w:p w14:paraId="0FC43788" w14:textId="25F3D613" w:rsidR="00050C6B" w:rsidRDefault="00B05E98" w:rsidP="00050C6B">
            <w:pPr>
              <w:jc w:val="center"/>
            </w:pPr>
            <w:r>
              <w:t>VARCHAR</w:t>
            </w:r>
          </w:p>
        </w:tc>
        <w:tc>
          <w:tcPr>
            <w:tcW w:w="2982" w:type="dxa"/>
          </w:tcPr>
          <w:p w14:paraId="759319B2" w14:textId="77777777" w:rsidR="00050C6B" w:rsidRDefault="00050C6B" w:rsidP="00050C6B">
            <w:pPr>
              <w:jc w:val="center"/>
            </w:pPr>
          </w:p>
        </w:tc>
      </w:tr>
    </w:tbl>
    <w:p w14:paraId="05A9CEBD" w14:textId="77777777" w:rsidR="00050C6B" w:rsidRDefault="00050C6B" w:rsidP="00050C6B">
      <w:pPr>
        <w:jc w:val="center"/>
      </w:pPr>
    </w:p>
    <w:tbl>
      <w:tblPr>
        <w:tblStyle w:val="Tablaconcuadrcula"/>
        <w:tblW w:w="0" w:type="auto"/>
        <w:tblInd w:w="72" w:type="dxa"/>
        <w:tblLook w:val="04A0" w:firstRow="1" w:lastRow="0" w:firstColumn="1" w:lastColumn="0" w:noHBand="0" w:noVBand="1"/>
      </w:tblPr>
      <w:tblGrid>
        <w:gridCol w:w="2981"/>
        <w:gridCol w:w="2981"/>
        <w:gridCol w:w="2982"/>
      </w:tblGrid>
      <w:tr w:rsidR="00050C6B" w14:paraId="4D916984" w14:textId="77777777" w:rsidTr="00734764">
        <w:tc>
          <w:tcPr>
            <w:tcW w:w="8944" w:type="dxa"/>
            <w:gridSpan w:val="3"/>
            <w:vAlign w:val="center"/>
          </w:tcPr>
          <w:p w14:paraId="0EA0E582" w14:textId="0B71CD07" w:rsidR="00050C6B" w:rsidRDefault="00050C6B" w:rsidP="00050C6B">
            <w:pPr>
              <w:jc w:val="center"/>
            </w:pPr>
            <w:r w:rsidRPr="0001038E">
              <w:rPr>
                <w:b/>
                <w:bCs/>
              </w:rPr>
              <w:t xml:space="preserve">Tabla: </w:t>
            </w:r>
            <w:r>
              <w:rPr>
                <w:b/>
                <w:bCs/>
              </w:rPr>
              <w:t>GENEROS</w:t>
            </w:r>
          </w:p>
        </w:tc>
      </w:tr>
      <w:tr w:rsidR="00050C6B" w14:paraId="06F7E3E2" w14:textId="77777777" w:rsidTr="005C2441">
        <w:tc>
          <w:tcPr>
            <w:tcW w:w="2981" w:type="dxa"/>
            <w:vAlign w:val="center"/>
          </w:tcPr>
          <w:p w14:paraId="065311FE" w14:textId="0F660FA0" w:rsidR="00050C6B" w:rsidRDefault="00050C6B" w:rsidP="00050C6B">
            <w:pPr>
              <w:jc w:val="center"/>
            </w:pPr>
            <w:r w:rsidRPr="0001038E">
              <w:rPr>
                <w:b/>
                <w:bCs/>
              </w:rPr>
              <w:t>CAMPOS</w:t>
            </w:r>
          </w:p>
        </w:tc>
        <w:tc>
          <w:tcPr>
            <w:tcW w:w="2981" w:type="dxa"/>
            <w:vAlign w:val="center"/>
          </w:tcPr>
          <w:p w14:paraId="3BE5FB8A" w14:textId="597235A8" w:rsidR="00050C6B" w:rsidRDefault="00050C6B" w:rsidP="00050C6B">
            <w:pPr>
              <w:jc w:val="center"/>
            </w:pPr>
            <w:r w:rsidRPr="0001038E">
              <w:rPr>
                <w:b/>
                <w:bCs/>
              </w:rPr>
              <w:t>TIPO DE DATOS</w:t>
            </w:r>
          </w:p>
        </w:tc>
        <w:tc>
          <w:tcPr>
            <w:tcW w:w="2982" w:type="dxa"/>
            <w:vAlign w:val="center"/>
          </w:tcPr>
          <w:p w14:paraId="00EFB4CE" w14:textId="0D814148" w:rsidR="00050C6B" w:rsidRDefault="00050C6B" w:rsidP="00050C6B">
            <w:pPr>
              <w:jc w:val="center"/>
            </w:pPr>
            <w:r w:rsidRPr="0001038E">
              <w:rPr>
                <w:b/>
                <w:bCs/>
              </w:rPr>
              <w:t>CLAVES</w:t>
            </w:r>
          </w:p>
        </w:tc>
      </w:tr>
      <w:tr w:rsidR="00050C6B" w14:paraId="3B7C4814" w14:textId="77777777" w:rsidTr="0001038E">
        <w:tc>
          <w:tcPr>
            <w:tcW w:w="2981" w:type="dxa"/>
          </w:tcPr>
          <w:p w14:paraId="478C6F43" w14:textId="6F0AEA2A" w:rsidR="00050C6B" w:rsidRDefault="00050C6B" w:rsidP="00050C6B">
            <w:pPr>
              <w:jc w:val="center"/>
            </w:pPr>
            <w:proofErr w:type="spellStart"/>
            <w:r>
              <w:t>IdGenero</w:t>
            </w:r>
            <w:proofErr w:type="spellEnd"/>
          </w:p>
        </w:tc>
        <w:tc>
          <w:tcPr>
            <w:tcW w:w="2981" w:type="dxa"/>
          </w:tcPr>
          <w:p w14:paraId="7195280A" w14:textId="510CA859" w:rsidR="00050C6B" w:rsidRDefault="00B05E98" w:rsidP="00050C6B">
            <w:pPr>
              <w:jc w:val="center"/>
            </w:pPr>
            <w:r>
              <w:t>INT</w:t>
            </w:r>
          </w:p>
        </w:tc>
        <w:tc>
          <w:tcPr>
            <w:tcW w:w="2982" w:type="dxa"/>
          </w:tcPr>
          <w:p w14:paraId="022E0B83" w14:textId="7A13D355" w:rsidR="00050C6B" w:rsidRDefault="00050C6B" w:rsidP="00050C6B">
            <w:pPr>
              <w:jc w:val="center"/>
            </w:pPr>
            <w:r>
              <w:t>PK</w:t>
            </w:r>
          </w:p>
        </w:tc>
      </w:tr>
      <w:tr w:rsidR="00050C6B" w14:paraId="46BC8A53" w14:textId="77777777" w:rsidTr="0001038E">
        <w:tc>
          <w:tcPr>
            <w:tcW w:w="2981" w:type="dxa"/>
          </w:tcPr>
          <w:p w14:paraId="7332290B" w14:textId="29916B24" w:rsidR="00050C6B" w:rsidRDefault="00050C6B" w:rsidP="00050C6B">
            <w:pPr>
              <w:jc w:val="center"/>
            </w:pPr>
            <w:r>
              <w:t>Genero</w:t>
            </w:r>
          </w:p>
        </w:tc>
        <w:tc>
          <w:tcPr>
            <w:tcW w:w="2981" w:type="dxa"/>
          </w:tcPr>
          <w:p w14:paraId="665D81D5" w14:textId="19A8674D" w:rsidR="00050C6B" w:rsidRDefault="00B05E98" w:rsidP="00050C6B">
            <w:pPr>
              <w:jc w:val="center"/>
            </w:pPr>
            <w:r>
              <w:t>TEXT</w:t>
            </w:r>
          </w:p>
        </w:tc>
        <w:tc>
          <w:tcPr>
            <w:tcW w:w="2982" w:type="dxa"/>
          </w:tcPr>
          <w:p w14:paraId="2C4AA584" w14:textId="77777777" w:rsidR="00050C6B" w:rsidRDefault="00050C6B" w:rsidP="00050C6B">
            <w:pPr>
              <w:jc w:val="center"/>
            </w:pPr>
          </w:p>
        </w:tc>
      </w:tr>
    </w:tbl>
    <w:p w14:paraId="53BE1ACC" w14:textId="3F16F194" w:rsidR="00050C6B" w:rsidRDefault="00050C6B" w:rsidP="00050C6B"/>
    <w:tbl>
      <w:tblPr>
        <w:tblStyle w:val="Tablaconcuadrcula"/>
        <w:tblW w:w="0" w:type="auto"/>
        <w:tblInd w:w="72" w:type="dxa"/>
        <w:tblLook w:val="04A0" w:firstRow="1" w:lastRow="0" w:firstColumn="1" w:lastColumn="0" w:noHBand="0" w:noVBand="1"/>
      </w:tblPr>
      <w:tblGrid>
        <w:gridCol w:w="2981"/>
        <w:gridCol w:w="2981"/>
        <w:gridCol w:w="2982"/>
      </w:tblGrid>
      <w:tr w:rsidR="00050C6B" w14:paraId="22687E8C" w14:textId="77777777" w:rsidTr="00C05CA9">
        <w:tc>
          <w:tcPr>
            <w:tcW w:w="8944" w:type="dxa"/>
            <w:gridSpan w:val="3"/>
            <w:vAlign w:val="center"/>
          </w:tcPr>
          <w:p w14:paraId="74029705" w14:textId="00B993E8" w:rsidR="00050C6B" w:rsidRDefault="00050C6B" w:rsidP="00C05CA9">
            <w:pPr>
              <w:jc w:val="center"/>
            </w:pPr>
            <w:r w:rsidRPr="0001038E">
              <w:rPr>
                <w:b/>
                <w:bCs/>
              </w:rPr>
              <w:t xml:space="preserve">Tabla: </w:t>
            </w:r>
            <w:r>
              <w:rPr>
                <w:b/>
                <w:bCs/>
              </w:rPr>
              <w:t>REGIONES</w:t>
            </w:r>
          </w:p>
        </w:tc>
      </w:tr>
      <w:tr w:rsidR="00050C6B" w14:paraId="55C680C3" w14:textId="77777777" w:rsidTr="00C05CA9">
        <w:tc>
          <w:tcPr>
            <w:tcW w:w="2981" w:type="dxa"/>
            <w:vAlign w:val="center"/>
          </w:tcPr>
          <w:p w14:paraId="1DCB91B6" w14:textId="77777777" w:rsidR="00050C6B" w:rsidRDefault="00050C6B" w:rsidP="00C05CA9">
            <w:pPr>
              <w:jc w:val="center"/>
            </w:pPr>
            <w:r w:rsidRPr="0001038E">
              <w:rPr>
                <w:b/>
                <w:bCs/>
              </w:rPr>
              <w:t>CAMPOS</w:t>
            </w:r>
          </w:p>
        </w:tc>
        <w:tc>
          <w:tcPr>
            <w:tcW w:w="2981" w:type="dxa"/>
            <w:vAlign w:val="center"/>
          </w:tcPr>
          <w:p w14:paraId="25A1A638" w14:textId="77777777" w:rsidR="00050C6B" w:rsidRDefault="00050C6B" w:rsidP="00C05CA9">
            <w:pPr>
              <w:jc w:val="center"/>
            </w:pPr>
            <w:r w:rsidRPr="0001038E">
              <w:rPr>
                <w:b/>
                <w:bCs/>
              </w:rPr>
              <w:t>TIPO DE DATOS</w:t>
            </w:r>
          </w:p>
        </w:tc>
        <w:tc>
          <w:tcPr>
            <w:tcW w:w="2982" w:type="dxa"/>
            <w:vAlign w:val="center"/>
          </w:tcPr>
          <w:p w14:paraId="4572878A" w14:textId="77777777" w:rsidR="00050C6B" w:rsidRDefault="00050C6B" w:rsidP="00C05CA9">
            <w:pPr>
              <w:jc w:val="center"/>
            </w:pPr>
            <w:r w:rsidRPr="0001038E">
              <w:rPr>
                <w:b/>
                <w:bCs/>
              </w:rPr>
              <w:t>CLAVES</w:t>
            </w:r>
          </w:p>
        </w:tc>
      </w:tr>
      <w:tr w:rsidR="00050C6B" w14:paraId="75880C50" w14:textId="77777777" w:rsidTr="00C05CA9">
        <w:tc>
          <w:tcPr>
            <w:tcW w:w="2981" w:type="dxa"/>
          </w:tcPr>
          <w:p w14:paraId="3B46AB8E" w14:textId="0AF4772C" w:rsidR="00050C6B" w:rsidRDefault="00050C6B" w:rsidP="00C05CA9">
            <w:pPr>
              <w:jc w:val="center"/>
            </w:pPr>
            <w:proofErr w:type="spellStart"/>
            <w:r>
              <w:t>IdRegion</w:t>
            </w:r>
            <w:proofErr w:type="spellEnd"/>
          </w:p>
        </w:tc>
        <w:tc>
          <w:tcPr>
            <w:tcW w:w="2981" w:type="dxa"/>
          </w:tcPr>
          <w:p w14:paraId="213043F3" w14:textId="72F21A33" w:rsidR="00050C6B" w:rsidRDefault="00B05E98" w:rsidP="00C05CA9">
            <w:pPr>
              <w:jc w:val="center"/>
            </w:pPr>
            <w:r>
              <w:t>INT</w:t>
            </w:r>
          </w:p>
        </w:tc>
        <w:tc>
          <w:tcPr>
            <w:tcW w:w="2982" w:type="dxa"/>
          </w:tcPr>
          <w:p w14:paraId="53AB8131" w14:textId="784EF98D" w:rsidR="00050C6B" w:rsidRDefault="00050C6B" w:rsidP="00C05CA9">
            <w:pPr>
              <w:jc w:val="center"/>
            </w:pPr>
            <w:r>
              <w:t>PK</w:t>
            </w:r>
          </w:p>
        </w:tc>
      </w:tr>
      <w:tr w:rsidR="00050C6B" w14:paraId="799B73E8" w14:textId="77777777" w:rsidTr="00C05CA9">
        <w:tc>
          <w:tcPr>
            <w:tcW w:w="2981" w:type="dxa"/>
          </w:tcPr>
          <w:p w14:paraId="7F4D5F41" w14:textId="620EE044" w:rsidR="00050C6B" w:rsidRDefault="00050C6B" w:rsidP="00C05CA9">
            <w:pPr>
              <w:jc w:val="center"/>
            </w:pPr>
            <w:proofErr w:type="spellStart"/>
            <w:r>
              <w:t>Region</w:t>
            </w:r>
            <w:proofErr w:type="spellEnd"/>
          </w:p>
        </w:tc>
        <w:tc>
          <w:tcPr>
            <w:tcW w:w="2981" w:type="dxa"/>
          </w:tcPr>
          <w:p w14:paraId="564C4D1A" w14:textId="34D955CF" w:rsidR="00050C6B" w:rsidRDefault="00B05E98" w:rsidP="00C05CA9">
            <w:pPr>
              <w:jc w:val="center"/>
            </w:pPr>
            <w:r>
              <w:t>TEXT</w:t>
            </w:r>
          </w:p>
        </w:tc>
        <w:tc>
          <w:tcPr>
            <w:tcW w:w="2982" w:type="dxa"/>
          </w:tcPr>
          <w:p w14:paraId="4836CE77" w14:textId="77777777" w:rsidR="00050C6B" w:rsidRDefault="00050C6B" w:rsidP="00C05CA9">
            <w:pPr>
              <w:jc w:val="center"/>
            </w:pPr>
          </w:p>
        </w:tc>
      </w:tr>
    </w:tbl>
    <w:p w14:paraId="6E3EA310" w14:textId="5BBA92D3" w:rsidR="00050C6B" w:rsidRDefault="00050C6B" w:rsidP="00050C6B"/>
    <w:tbl>
      <w:tblPr>
        <w:tblStyle w:val="Tablaconcuadrcula"/>
        <w:tblW w:w="0" w:type="auto"/>
        <w:tblInd w:w="72" w:type="dxa"/>
        <w:tblLook w:val="04A0" w:firstRow="1" w:lastRow="0" w:firstColumn="1" w:lastColumn="0" w:noHBand="0" w:noVBand="1"/>
      </w:tblPr>
      <w:tblGrid>
        <w:gridCol w:w="2981"/>
        <w:gridCol w:w="2981"/>
        <w:gridCol w:w="2982"/>
      </w:tblGrid>
      <w:tr w:rsidR="00050C6B" w14:paraId="567BF2C8" w14:textId="77777777" w:rsidTr="00C05CA9">
        <w:tc>
          <w:tcPr>
            <w:tcW w:w="8944" w:type="dxa"/>
            <w:gridSpan w:val="3"/>
            <w:vAlign w:val="center"/>
          </w:tcPr>
          <w:p w14:paraId="48C20663" w14:textId="6A742C2D" w:rsidR="00050C6B" w:rsidRDefault="00050C6B" w:rsidP="00C05CA9">
            <w:pPr>
              <w:jc w:val="center"/>
            </w:pPr>
            <w:r w:rsidRPr="0001038E">
              <w:rPr>
                <w:b/>
                <w:bCs/>
              </w:rPr>
              <w:t xml:space="preserve">Tabla: </w:t>
            </w:r>
            <w:r>
              <w:rPr>
                <w:b/>
                <w:bCs/>
              </w:rPr>
              <w:t>TIPO DE PRODUCTO</w:t>
            </w:r>
          </w:p>
        </w:tc>
      </w:tr>
      <w:tr w:rsidR="00050C6B" w14:paraId="4260B511" w14:textId="77777777" w:rsidTr="00C05CA9">
        <w:tc>
          <w:tcPr>
            <w:tcW w:w="2981" w:type="dxa"/>
            <w:vAlign w:val="center"/>
          </w:tcPr>
          <w:p w14:paraId="6C1DD54B" w14:textId="77777777" w:rsidR="00050C6B" w:rsidRDefault="00050C6B" w:rsidP="00C05CA9">
            <w:pPr>
              <w:jc w:val="center"/>
            </w:pPr>
            <w:r w:rsidRPr="0001038E">
              <w:rPr>
                <w:b/>
                <w:bCs/>
              </w:rPr>
              <w:t>CAMPOS</w:t>
            </w:r>
          </w:p>
        </w:tc>
        <w:tc>
          <w:tcPr>
            <w:tcW w:w="2981" w:type="dxa"/>
            <w:vAlign w:val="center"/>
          </w:tcPr>
          <w:p w14:paraId="4F8C9B00" w14:textId="77777777" w:rsidR="00050C6B" w:rsidRDefault="00050C6B" w:rsidP="00C05CA9">
            <w:pPr>
              <w:jc w:val="center"/>
            </w:pPr>
            <w:r w:rsidRPr="0001038E">
              <w:rPr>
                <w:b/>
                <w:bCs/>
              </w:rPr>
              <w:t>TIPO DE DATOS</w:t>
            </w:r>
          </w:p>
        </w:tc>
        <w:tc>
          <w:tcPr>
            <w:tcW w:w="2982" w:type="dxa"/>
            <w:vAlign w:val="center"/>
          </w:tcPr>
          <w:p w14:paraId="60233979" w14:textId="77777777" w:rsidR="00050C6B" w:rsidRDefault="00050C6B" w:rsidP="00C05CA9">
            <w:pPr>
              <w:jc w:val="center"/>
            </w:pPr>
            <w:r w:rsidRPr="0001038E">
              <w:rPr>
                <w:b/>
                <w:bCs/>
              </w:rPr>
              <w:t>CLAVES</w:t>
            </w:r>
          </w:p>
        </w:tc>
      </w:tr>
      <w:tr w:rsidR="00050C6B" w14:paraId="51B6AD47" w14:textId="77777777" w:rsidTr="00C05CA9">
        <w:tc>
          <w:tcPr>
            <w:tcW w:w="2981" w:type="dxa"/>
          </w:tcPr>
          <w:p w14:paraId="130F2C6A" w14:textId="100ABC4F" w:rsidR="00050C6B" w:rsidRDefault="00050C6B" w:rsidP="00C05CA9">
            <w:pPr>
              <w:jc w:val="center"/>
            </w:pPr>
            <w:proofErr w:type="spellStart"/>
            <w:r>
              <w:t>IdTipoProducto</w:t>
            </w:r>
            <w:proofErr w:type="spellEnd"/>
          </w:p>
        </w:tc>
        <w:tc>
          <w:tcPr>
            <w:tcW w:w="2981" w:type="dxa"/>
          </w:tcPr>
          <w:p w14:paraId="48278CD0" w14:textId="2EA0000D" w:rsidR="00050C6B" w:rsidRDefault="00B05E98" w:rsidP="00C05CA9">
            <w:pPr>
              <w:jc w:val="center"/>
            </w:pPr>
            <w:r>
              <w:t>INT</w:t>
            </w:r>
          </w:p>
        </w:tc>
        <w:tc>
          <w:tcPr>
            <w:tcW w:w="2982" w:type="dxa"/>
          </w:tcPr>
          <w:p w14:paraId="3051EB25" w14:textId="34BC3765" w:rsidR="00050C6B" w:rsidRDefault="00050C6B" w:rsidP="00C05CA9">
            <w:pPr>
              <w:jc w:val="center"/>
            </w:pPr>
            <w:r>
              <w:t>PK</w:t>
            </w:r>
          </w:p>
        </w:tc>
      </w:tr>
      <w:tr w:rsidR="00050C6B" w14:paraId="59A13F32" w14:textId="77777777" w:rsidTr="00C05CA9">
        <w:tc>
          <w:tcPr>
            <w:tcW w:w="2981" w:type="dxa"/>
          </w:tcPr>
          <w:p w14:paraId="68225787" w14:textId="3ED0F985" w:rsidR="00050C6B" w:rsidRDefault="00050C6B" w:rsidP="00C05CA9">
            <w:pPr>
              <w:jc w:val="center"/>
            </w:pPr>
            <w:proofErr w:type="spellStart"/>
            <w:r>
              <w:t>TipoProducto</w:t>
            </w:r>
            <w:proofErr w:type="spellEnd"/>
          </w:p>
        </w:tc>
        <w:tc>
          <w:tcPr>
            <w:tcW w:w="2981" w:type="dxa"/>
          </w:tcPr>
          <w:p w14:paraId="0884D4FA" w14:textId="2432912C" w:rsidR="00050C6B" w:rsidRDefault="00B05E98" w:rsidP="00C05CA9">
            <w:pPr>
              <w:jc w:val="center"/>
            </w:pPr>
            <w:r>
              <w:t>VARCHAR</w:t>
            </w:r>
          </w:p>
        </w:tc>
        <w:tc>
          <w:tcPr>
            <w:tcW w:w="2982" w:type="dxa"/>
          </w:tcPr>
          <w:p w14:paraId="6AEB22C1" w14:textId="77777777" w:rsidR="00050C6B" w:rsidRDefault="00050C6B" w:rsidP="00C05CA9">
            <w:pPr>
              <w:jc w:val="center"/>
            </w:pPr>
          </w:p>
        </w:tc>
      </w:tr>
    </w:tbl>
    <w:p w14:paraId="1F9F991F" w14:textId="1A024F63" w:rsidR="00050C6B" w:rsidRDefault="00050C6B" w:rsidP="00050C6B"/>
    <w:tbl>
      <w:tblPr>
        <w:tblStyle w:val="Tablaconcuadrcula"/>
        <w:tblW w:w="0" w:type="auto"/>
        <w:tblInd w:w="72" w:type="dxa"/>
        <w:tblLook w:val="04A0" w:firstRow="1" w:lastRow="0" w:firstColumn="1" w:lastColumn="0" w:noHBand="0" w:noVBand="1"/>
      </w:tblPr>
      <w:tblGrid>
        <w:gridCol w:w="2981"/>
        <w:gridCol w:w="2981"/>
        <w:gridCol w:w="2982"/>
      </w:tblGrid>
      <w:tr w:rsidR="00050C6B" w14:paraId="453961C6" w14:textId="77777777" w:rsidTr="00C05CA9">
        <w:tc>
          <w:tcPr>
            <w:tcW w:w="8944" w:type="dxa"/>
            <w:gridSpan w:val="3"/>
            <w:vAlign w:val="center"/>
          </w:tcPr>
          <w:p w14:paraId="1CB41FEC" w14:textId="755C55A3" w:rsidR="00050C6B" w:rsidRDefault="00050C6B" w:rsidP="00C05CA9">
            <w:pPr>
              <w:jc w:val="center"/>
            </w:pPr>
            <w:r w:rsidRPr="0001038E">
              <w:rPr>
                <w:b/>
                <w:bCs/>
              </w:rPr>
              <w:t xml:space="preserve">Tabla: </w:t>
            </w:r>
            <w:r>
              <w:rPr>
                <w:b/>
                <w:bCs/>
              </w:rPr>
              <w:t>TIPO DE VENTA</w:t>
            </w:r>
          </w:p>
        </w:tc>
      </w:tr>
      <w:tr w:rsidR="00050C6B" w14:paraId="167C0E93" w14:textId="77777777" w:rsidTr="00C05CA9">
        <w:tc>
          <w:tcPr>
            <w:tcW w:w="2981" w:type="dxa"/>
            <w:vAlign w:val="center"/>
          </w:tcPr>
          <w:p w14:paraId="4568B5E2" w14:textId="77777777" w:rsidR="00050C6B" w:rsidRDefault="00050C6B" w:rsidP="00C05CA9">
            <w:pPr>
              <w:jc w:val="center"/>
            </w:pPr>
            <w:r w:rsidRPr="0001038E">
              <w:rPr>
                <w:b/>
                <w:bCs/>
              </w:rPr>
              <w:t>CAMPOS</w:t>
            </w:r>
          </w:p>
        </w:tc>
        <w:tc>
          <w:tcPr>
            <w:tcW w:w="2981" w:type="dxa"/>
            <w:vAlign w:val="center"/>
          </w:tcPr>
          <w:p w14:paraId="5D16677B" w14:textId="77777777" w:rsidR="00050C6B" w:rsidRDefault="00050C6B" w:rsidP="00C05CA9">
            <w:pPr>
              <w:jc w:val="center"/>
            </w:pPr>
            <w:r w:rsidRPr="0001038E">
              <w:rPr>
                <w:b/>
                <w:bCs/>
              </w:rPr>
              <w:t>TIPO DE DATOS</w:t>
            </w:r>
          </w:p>
        </w:tc>
        <w:tc>
          <w:tcPr>
            <w:tcW w:w="2982" w:type="dxa"/>
            <w:vAlign w:val="center"/>
          </w:tcPr>
          <w:p w14:paraId="3F8CC55B" w14:textId="77777777" w:rsidR="00050C6B" w:rsidRDefault="00050C6B" w:rsidP="00C05CA9">
            <w:pPr>
              <w:jc w:val="center"/>
            </w:pPr>
            <w:r w:rsidRPr="0001038E">
              <w:rPr>
                <w:b/>
                <w:bCs/>
              </w:rPr>
              <w:t>CLAVES</w:t>
            </w:r>
          </w:p>
        </w:tc>
      </w:tr>
      <w:tr w:rsidR="00050C6B" w14:paraId="609AC3CA" w14:textId="77777777" w:rsidTr="00C05CA9">
        <w:tc>
          <w:tcPr>
            <w:tcW w:w="2981" w:type="dxa"/>
          </w:tcPr>
          <w:p w14:paraId="3047E110" w14:textId="79E99729" w:rsidR="00050C6B" w:rsidRDefault="00050C6B" w:rsidP="00C05CA9">
            <w:pPr>
              <w:jc w:val="center"/>
            </w:pPr>
            <w:proofErr w:type="spellStart"/>
            <w:r>
              <w:t>IdTipoVenta</w:t>
            </w:r>
            <w:proofErr w:type="spellEnd"/>
          </w:p>
        </w:tc>
        <w:tc>
          <w:tcPr>
            <w:tcW w:w="2981" w:type="dxa"/>
          </w:tcPr>
          <w:p w14:paraId="5091FD7A" w14:textId="011D387A" w:rsidR="00050C6B" w:rsidRDefault="00B05E98" w:rsidP="00C05CA9">
            <w:pPr>
              <w:jc w:val="center"/>
            </w:pPr>
            <w:r>
              <w:t>INT</w:t>
            </w:r>
          </w:p>
        </w:tc>
        <w:tc>
          <w:tcPr>
            <w:tcW w:w="2982" w:type="dxa"/>
          </w:tcPr>
          <w:p w14:paraId="0BB602EC" w14:textId="6088E2DB" w:rsidR="00050C6B" w:rsidRDefault="00050C6B" w:rsidP="00C05CA9">
            <w:pPr>
              <w:jc w:val="center"/>
            </w:pPr>
            <w:r>
              <w:t>PK</w:t>
            </w:r>
          </w:p>
        </w:tc>
      </w:tr>
      <w:tr w:rsidR="00050C6B" w14:paraId="4803A654" w14:textId="77777777" w:rsidTr="00C05CA9">
        <w:tc>
          <w:tcPr>
            <w:tcW w:w="2981" w:type="dxa"/>
          </w:tcPr>
          <w:p w14:paraId="2C561518" w14:textId="0D0A8E5D" w:rsidR="00050C6B" w:rsidRDefault="00050C6B" w:rsidP="00C05CA9">
            <w:pPr>
              <w:jc w:val="center"/>
            </w:pPr>
            <w:proofErr w:type="spellStart"/>
            <w:r>
              <w:t>TipoVenta</w:t>
            </w:r>
            <w:proofErr w:type="spellEnd"/>
          </w:p>
        </w:tc>
        <w:tc>
          <w:tcPr>
            <w:tcW w:w="2981" w:type="dxa"/>
          </w:tcPr>
          <w:p w14:paraId="7D740518" w14:textId="707E0C02" w:rsidR="00050C6B" w:rsidRDefault="00B05E98" w:rsidP="00C05CA9">
            <w:pPr>
              <w:jc w:val="center"/>
            </w:pPr>
            <w:r>
              <w:t>VARCHAR</w:t>
            </w:r>
          </w:p>
        </w:tc>
        <w:tc>
          <w:tcPr>
            <w:tcW w:w="2982" w:type="dxa"/>
          </w:tcPr>
          <w:p w14:paraId="66F45F94" w14:textId="77777777" w:rsidR="00050C6B" w:rsidRDefault="00050C6B" w:rsidP="00C05CA9">
            <w:pPr>
              <w:jc w:val="center"/>
            </w:pPr>
          </w:p>
        </w:tc>
      </w:tr>
    </w:tbl>
    <w:p w14:paraId="65AC43DB" w14:textId="77777777" w:rsidR="00050C6B" w:rsidRDefault="00050C6B" w:rsidP="00050C6B"/>
    <w:tbl>
      <w:tblPr>
        <w:tblStyle w:val="Tablaconcuadrcula"/>
        <w:tblW w:w="0" w:type="auto"/>
        <w:tblInd w:w="72" w:type="dxa"/>
        <w:tblLook w:val="04A0" w:firstRow="1" w:lastRow="0" w:firstColumn="1" w:lastColumn="0" w:noHBand="0" w:noVBand="1"/>
      </w:tblPr>
      <w:tblGrid>
        <w:gridCol w:w="2981"/>
        <w:gridCol w:w="2981"/>
        <w:gridCol w:w="2982"/>
      </w:tblGrid>
      <w:tr w:rsidR="00050C6B" w14:paraId="774387D4" w14:textId="77777777" w:rsidTr="00C05CA9">
        <w:tc>
          <w:tcPr>
            <w:tcW w:w="8944" w:type="dxa"/>
            <w:gridSpan w:val="3"/>
            <w:vAlign w:val="center"/>
          </w:tcPr>
          <w:p w14:paraId="7A24F7CE" w14:textId="532E1E0D" w:rsidR="00050C6B" w:rsidRDefault="00050C6B" w:rsidP="00C05CA9">
            <w:pPr>
              <w:jc w:val="center"/>
            </w:pPr>
            <w:r w:rsidRPr="0001038E">
              <w:rPr>
                <w:b/>
                <w:bCs/>
              </w:rPr>
              <w:t xml:space="preserve">Tabla: </w:t>
            </w:r>
            <w:r>
              <w:rPr>
                <w:b/>
                <w:bCs/>
              </w:rPr>
              <w:t>VENDEDOR</w:t>
            </w:r>
          </w:p>
        </w:tc>
      </w:tr>
      <w:tr w:rsidR="00050C6B" w14:paraId="0B5BF1F6" w14:textId="77777777" w:rsidTr="00C05CA9">
        <w:tc>
          <w:tcPr>
            <w:tcW w:w="2981" w:type="dxa"/>
            <w:vAlign w:val="center"/>
          </w:tcPr>
          <w:p w14:paraId="74BEC2BA" w14:textId="77777777" w:rsidR="00050C6B" w:rsidRDefault="00050C6B" w:rsidP="00C05CA9">
            <w:pPr>
              <w:jc w:val="center"/>
            </w:pPr>
            <w:r w:rsidRPr="0001038E">
              <w:rPr>
                <w:b/>
                <w:bCs/>
              </w:rPr>
              <w:t>CAMPOS</w:t>
            </w:r>
          </w:p>
        </w:tc>
        <w:tc>
          <w:tcPr>
            <w:tcW w:w="2981" w:type="dxa"/>
            <w:vAlign w:val="center"/>
          </w:tcPr>
          <w:p w14:paraId="55415D5E" w14:textId="77777777" w:rsidR="00050C6B" w:rsidRDefault="00050C6B" w:rsidP="00C05CA9">
            <w:pPr>
              <w:jc w:val="center"/>
            </w:pPr>
            <w:r w:rsidRPr="0001038E">
              <w:rPr>
                <w:b/>
                <w:bCs/>
              </w:rPr>
              <w:t>TIPO DE DATOS</w:t>
            </w:r>
          </w:p>
        </w:tc>
        <w:tc>
          <w:tcPr>
            <w:tcW w:w="2982" w:type="dxa"/>
            <w:vAlign w:val="center"/>
          </w:tcPr>
          <w:p w14:paraId="47A7CC78" w14:textId="77777777" w:rsidR="00050C6B" w:rsidRDefault="00050C6B" w:rsidP="00C05CA9">
            <w:pPr>
              <w:jc w:val="center"/>
            </w:pPr>
            <w:r w:rsidRPr="0001038E">
              <w:rPr>
                <w:b/>
                <w:bCs/>
              </w:rPr>
              <w:t>CLAVES</w:t>
            </w:r>
          </w:p>
        </w:tc>
      </w:tr>
      <w:tr w:rsidR="00050C6B" w14:paraId="604DF6FA" w14:textId="77777777" w:rsidTr="00C05CA9">
        <w:tc>
          <w:tcPr>
            <w:tcW w:w="2981" w:type="dxa"/>
          </w:tcPr>
          <w:p w14:paraId="615E2017" w14:textId="708F3B81" w:rsidR="00050C6B" w:rsidRDefault="00050C6B" w:rsidP="00C05CA9">
            <w:pPr>
              <w:jc w:val="center"/>
            </w:pPr>
            <w:r>
              <w:t>Vendedor</w:t>
            </w:r>
          </w:p>
        </w:tc>
        <w:tc>
          <w:tcPr>
            <w:tcW w:w="2981" w:type="dxa"/>
          </w:tcPr>
          <w:p w14:paraId="7301F542" w14:textId="03507D96" w:rsidR="00050C6B" w:rsidRDefault="00B05E98" w:rsidP="00C05CA9">
            <w:pPr>
              <w:jc w:val="center"/>
            </w:pPr>
            <w:r>
              <w:t>VARCHAR</w:t>
            </w:r>
          </w:p>
        </w:tc>
        <w:tc>
          <w:tcPr>
            <w:tcW w:w="2982" w:type="dxa"/>
          </w:tcPr>
          <w:p w14:paraId="2D2ADC30" w14:textId="2407F321" w:rsidR="00050C6B" w:rsidRDefault="00050C6B" w:rsidP="00C05CA9">
            <w:pPr>
              <w:jc w:val="center"/>
            </w:pPr>
          </w:p>
        </w:tc>
      </w:tr>
      <w:tr w:rsidR="00050C6B" w14:paraId="38556330" w14:textId="77777777" w:rsidTr="00C05CA9">
        <w:tc>
          <w:tcPr>
            <w:tcW w:w="2981" w:type="dxa"/>
          </w:tcPr>
          <w:p w14:paraId="2A08B0FC" w14:textId="09B8D532" w:rsidR="00050C6B" w:rsidRDefault="00050C6B" w:rsidP="00C05CA9">
            <w:pPr>
              <w:jc w:val="center"/>
            </w:pPr>
            <w:r>
              <w:t>Logo</w:t>
            </w:r>
          </w:p>
        </w:tc>
        <w:tc>
          <w:tcPr>
            <w:tcW w:w="2981" w:type="dxa"/>
          </w:tcPr>
          <w:p w14:paraId="2A7A770F" w14:textId="78F75C9F" w:rsidR="00050C6B" w:rsidRDefault="00B05E98" w:rsidP="00C05CA9">
            <w:pPr>
              <w:jc w:val="center"/>
            </w:pPr>
            <w:r>
              <w:t>VARCHAR</w:t>
            </w:r>
          </w:p>
        </w:tc>
        <w:tc>
          <w:tcPr>
            <w:tcW w:w="2982" w:type="dxa"/>
          </w:tcPr>
          <w:p w14:paraId="3736472D" w14:textId="77777777" w:rsidR="00050C6B" w:rsidRDefault="00050C6B" w:rsidP="00C05CA9">
            <w:pPr>
              <w:jc w:val="center"/>
            </w:pPr>
          </w:p>
        </w:tc>
      </w:tr>
      <w:tr w:rsidR="00050C6B" w14:paraId="3AC911F3" w14:textId="77777777" w:rsidTr="00C05CA9">
        <w:tc>
          <w:tcPr>
            <w:tcW w:w="2981" w:type="dxa"/>
          </w:tcPr>
          <w:p w14:paraId="222C3A13" w14:textId="07E5F967" w:rsidR="00050C6B" w:rsidRDefault="00050C6B" w:rsidP="00C05CA9">
            <w:pPr>
              <w:jc w:val="center"/>
            </w:pPr>
            <w:proofErr w:type="spellStart"/>
            <w:r>
              <w:t>IdVendedor</w:t>
            </w:r>
            <w:proofErr w:type="spellEnd"/>
          </w:p>
        </w:tc>
        <w:tc>
          <w:tcPr>
            <w:tcW w:w="2981" w:type="dxa"/>
          </w:tcPr>
          <w:p w14:paraId="15BCAD84" w14:textId="1D947B4A" w:rsidR="00050C6B" w:rsidRDefault="00B05E98" w:rsidP="00C05CA9">
            <w:pPr>
              <w:jc w:val="center"/>
            </w:pPr>
            <w:r>
              <w:t>INT</w:t>
            </w:r>
          </w:p>
        </w:tc>
        <w:tc>
          <w:tcPr>
            <w:tcW w:w="2982" w:type="dxa"/>
          </w:tcPr>
          <w:p w14:paraId="025966CA" w14:textId="061AB1EA" w:rsidR="00050C6B" w:rsidRDefault="00050C6B" w:rsidP="00C05CA9">
            <w:pPr>
              <w:jc w:val="center"/>
            </w:pPr>
            <w:r>
              <w:t>PK</w:t>
            </w:r>
          </w:p>
        </w:tc>
      </w:tr>
    </w:tbl>
    <w:p w14:paraId="59F5971F" w14:textId="3ECAFA1C" w:rsidR="0001038E" w:rsidRDefault="0001038E" w:rsidP="00050C6B"/>
    <w:tbl>
      <w:tblPr>
        <w:tblStyle w:val="Tablaconcuadrcula"/>
        <w:tblW w:w="0" w:type="auto"/>
        <w:tblInd w:w="72" w:type="dxa"/>
        <w:tblLook w:val="04A0" w:firstRow="1" w:lastRow="0" w:firstColumn="1" w:lastColumn="0" w:noHBand="0" w:noVBand="1"/>
      </w:tblPr>
      <w:tblGrid>
        <w:gridCol w:w="2981"/>
        <w:gridCol w:w="2981"/>
        <w:gridCol w:w="2982"/>
      </w:tblGrid>
      <w:tr w:rsidR="00050C6B" w14:paraId="76F298E2" w14:textId="77777777" w:rsidTr="00C05CA9">
        <w:tc>
          <w:tcPr>
            <w:tcW w:w="8944" w:type="dxa"/>
            <w:gridSpan w:val="3"/>
            <w:vAlign w:val="center"/>
          </w:tcPr>
          <w:p w14:paraId="25E5AB8A" w14:textId="528C9876" w:rsidR="00050C6B" w:rsidRDefault="00050C6B" w:rsidP="00C05CA9">
            <w:pPr>
              <w:jc w:val="center"/>
            </w:pPr>
            <w:r w:rsidRPr="0001038E">
              <w:rPr>
                <w:b/>
                <w:bCs/>
              </w:rPr>
              <w:t xml:space="preserve">Tabla: </w:t>
            </w:r>
            <w:r>
              <w:rPr>
                <w:b/>
                <w:bCs/>
              </w:rPr>
              <w:t>VENTAS</w:t>
            </w:r>
          </w:p>
        </w:tc>
      </w:tr>
      <w:tr w:rsidR="00050C6B" w14:paraId="0FAB7965" w14:textId="77777777" w:rsidTr="00C05CA9">
        <w:tc>
          <w:tcPr>
            <w:tcW w:w="2981" w:type="dxa"/>
            <w:vAlign w:val="center"/>
          </w:tcPr>
          <w:p w14:paraId="53E00871" w14:textId="77777777" w:rsidR="00050C6B" w:rsidRDefault="00050C6B" w:rsidP="00C05CA9">
            <w:pPr>
              <w:jc w:val="center"/>
            </w:pPr>
            <w:r w:rsidRPr="0001038E">
              <w:rPr>
                <w:b/>
                <w:bCs/>
              </w:rPr>
              <w:t>CAMPOS</w:t>
            </w:r>
          </w:p>
        </w:tc>
        <w:tc>
          <w:tcPr>
            <w:tcW w:w="2981" w:type="dxa"/>
            <w:vAlign w:val="center"/>
          </w:tcPr>
          <w:p w14:paraId="54B0B815" w14:textId="77777777" w:rsidR="00050C6B" w:rsidRDefault="00050C6B" w:rsidP="00C05CA9">
            <w:pPr>
              <w:jc w:val="center"/>
            </w:pPr>
            <w:r w:rsidRPr="0001038E">
              <w:rPr>
                <w:b/>
                <w:bCs/>
              </w:rPr>
              <w:t>TIPO DE DATOS</w:t>
            </w:r>
          </w:p>
        </w:tc>
        <w:tc>
          <w:tcPr>
            <w:tcW w:w="2982" w:type="dxa"/>
            <w:vAlign w:val="center"/>
          </w:tcPr>
          <w:p w14:paraId="1A92E016" w14:textId="77777777" w:rsidR="00050C6B" w:rsidRDefault="00050C6B" w:rsidP="00C05CA9">
            <w:pPr>
              <w:jc w:val="center"/>
            </w:pPr>
            <w:r w:rsidRPr="0001038E">
              <w:rPr>
                <w:b/>
                <w:bCs/>
              </w:rPr>
              <w:t>CLAVES</w:t>
            </w:r>
          </w:p>
        </w:tc>
      </w:tr>
      <w:tr w:rsidR="00050C6B" w14:paraId="3F099D57" w14:textId="77777777" w:rsidTr="00C05CA9">
        <w:tc>
          <w:tcPr>
            <w:tcW w:w="2981" w:type="dxa"/>
          </w:tcPr>
          <w:p w14:paraId="405CE385" w14:textId="6146F5FC" w:rsidR="00050C6B" w:rsidRDefault="00050C6B" w:rsidP="00C05CA9">
            <w:pPr>
              <w:jc w:val="center"/>
            </w:pPr>
            <w:proofErr w:type="spellStart"/>
            <w:r>
              <w:t>IdVendedor</w:t>
            </w:r>
            <w:proofErr w:type="spellEnd"/>
          </w:p>
        </w:tc>
        <w:tc>
          <w:tcPr>
            <w:tcW w:w="2981" w:type="dxa"/>
          </w:tcPr>
          <w:p w14:paraId="46913843" w14:textId="184E2AC7" w:rsidR="00050C6B" w:rsidRDefault="00B05E98" w:rsidP="00C05CA9">
            <w:pPr>
              <w:jc w:val="center"/>
            </w:pPr>
            <w:r>
              <w:t>INT</w:t>
            </w:r>
          </w:p>
        </w:tc>
        <w:tc>
          <w:tcPr>
            <w:tcW w:w="2982" w:type="dxa"/>
          </w:tcPr>
          <w:p w14:paraId="4C283F1A" w14:textId="0E4813F5" w:rsidR="00050C6B" w:rsidRDefault="00050C6B" w:rsidP="00050C6B">
            <w:pPr>
              <w:tabs>
                <w:tab w:val="center" w:pos="1347"/>
                <w:tab w:val="left" w:pos="1956"/>
              </w:tabs>
            </w:pPr>
            <w:r>
              <w:tab/>
              <w:t>FK</w:t>
            </w:r>
          </w:p>
        </w:tc>
      </w:tr>
      <w:tr w:rsidR="00050C6B" w14:paraId="07A884D1" w14:textId="77777777" w:rsidTr="00C05CA9">
        <w:tc>
          <w:tcPr>
            <w:tcW w:w="2981" w:type="dxa"/>
          </w:tcPr>
          <w:p w14:paraId="6EE5E4B9" w14:textId="3CF5AF77" w:rsidR="00050C6B" w:rsidRDefault="00050C6B" w:rsidP="00C05CA9">
            <w:pPr>
              <w:jc w:val="center"/>
            </w:pPr>
            <w:proofErr w:type="spellStart"/>
            <w:r>
              <w:t>FechaVenta</w:t>
            </w:r>
            <w:proofErr w:type="spellEnd"/>
          </w:p>
        </w:tc>
        <w:tc>
          <w:tcPr>
            <w:tcW w:w="2981" w:type="dxa"/>
          </w:tcPr>
          <w:p w14:paraId="04849069" w14:textId="08C348D9" w:rsidR="00050C6B" w:rsidRDefault="00B05E98" w:rsidP="00C05CA9">
            <w:pPr>
              <w:jc w:val="center"/>
            </w:pPr>
            <w:r>
              <w:t>DATE</w:t>
            </w:r>
          </w:p>
        </w:tc>
        <w:tc>
          <w:tcPr>
            <w:tcW w:w="2982" w:type="dxa"/>
          </w:tcPr>
          <w:p w14:paraId="6CA4C1B7" w14:textId="77777777" w:rsidR="00050C6B" w:rsidRDefault="00050C6B" w:rsidP="00C05CA9">
            <w:pPr>
              <w:jc w:val="center"/>
            </w:pPr>
          </w:p>
        </w:tc>
      </w:tr>
      <w:tr w:rsidR="00050C6B" w14:paraId="65642780" w14:textId="77777777" w:rsidTr="00C05CA9">
        <w:tc>
          <w:tcPr>
            <w:tcW w:w="2981" w:type="dxa"/>
          </w:tcPr>
          <w:p w14:paraId="41DF8568" w14:textId="01F92157" w:rsidR="00050C6B" w:rsidRDefault="00050C6B" w:rsidP="00C05CA9">
            <w:pPr>
              <w:jc w:val="center"/>
            </w:pPr>
            <w:proofErr w:type="spellStart"/>
            <w:r>
              <w:t>IdRegion</w:t>
            </w:r>
            <w:proofErr w:type="spellEnd"/>
          </w:p>
        </w:tc>
        <w:tc>
          <w:tcPr>
            <w:tcW w:w="2981" w:type="dxa"/>
          </w:tcPr>
          <w:p w14:paraId="370DB18D" w14:textId="096A4F58" w:rsidR="00050C6B" w:rsidRDefault="00B05E98" w:rsidP="00C05CA9">
            <w:pPr>
              <w:jc w:val="center"/>
            </w:pPr>
            <w:r>
              <w:t>INT</w:t>
            </w:r>
          </w:p>
        </w:tc>
        <w:tc>
          <w:tcPr>
            <w:tcW w:w="2982" w:type="dxa"/>
          </w:tcPr>
          <w:p w14:paraId="2361436B" w14:textId="69F41E4B" w:rsidR="00050C6B" w:rsidRDefault="00050C6B" w:rsidP="00C05CA9">
            <w:pPr>
              <w:jc w:val="center"/>
            </w:pPr>
            <w:r>
              <w:t>FK</w:t>
            </w:r>
          </w:p>
        </w:tc>
      </w:tr>
      <w:tr w:rsidR="00050C6B" w14:paraId="5A16EF05" w14:textId="77777777" w:rsidTr="00C05CA9">
        <w:tc>
          <w:tcPr>
            <w:tcW w:w="2981" w:type="dxa"/>
          </w:tcPr>
          <w:p w14:paraId="1173379F" w14:textId="0581141A" w:rsidR="00050C6B" w:rsidRDefault="00050C6B" w:rsidP="00C05CA9">
            <w:pPr>
              <w:jc w:val="center"/>
            </w:pPr>
            <w:proofErr w:type="spellStart"/>
            <w:r>
              <w:t>IdEstado</w:t>
            </w:r>
            <w:proofErr w:type="spellEnd"/>
          </w:p>
        </w:tc>
        <w:tc>
          <w:tcPr>
            <w:tcW w:w="2981" w:type="dxa"/>
          </w:tcPr>
          <w:p w14:paraId="0C29883C" w14:textId="64153A6B" w:rsidR="00050C6B" w:rsidRDefault="00B05E98" w:rsidP="00C05CA9">
            <w:pPr>
              <w:jc w:val="center"/>
            </w:pPr>
            <w:r>
              <w:t>INT</w:t>
            </w:r>
          </w:p>
        </w:tc>
        <w:tc>
          <w:tcPr>
            <w:tcW w:w="2982" w:type="dxa"/>
          </w:tcPr>
          <w:p w14:paraId="305C257D" w14:textId="5927C04F" w:rsidR="00050C6B" w:rsidRDefault="00050C6B" w:rsidP="00C05CA9">
            <w:pPr>
              <w:jc w:val="center"/>
            </w:pPr>
            <w:r>
              <w:t>FK</w:t>
            </w:r>
          </w:p>
        </w:tc>
      </w:tr>
      <w:tr w:rsidR="00050C6B" w14:paraId="5A5EAAE6" w14:textId="77777777" w:rsidTr="00C05CA9">
        <w:tc>
          <w:tcPr>
            <w:tcW w:w="2981" w:type="dxa"/>
          </w:tcPr>
          <w:p w14:paraId="51DF5CB5" w14:textId="6CC38822" w:rsidR="00050C6B" w:rsidRDefault="00050C6B" w:rsidP="00C05CA9">
            <w:pPr>
              <w:jc w:val="center"/>
            </w:pPr>
            <w:proofErr w:type="spellStart"/>
            <w:r>
              <w:t>IdCiudad</w:t>
            </w:r>
            <w:proofErr w:type="spellEnd"/>
          </w:p>
        </w:tc>
        <w:tc>
          <w:tcPr>
            <w:tcW w:w="2981" w:type="dxa"/>
          </w:tcPr>
          <w:p w14:paraId="00F47901" w14:textId="21BB1CE3" w:rsidR="00050C6B" w:rsidRDefault="00B05E98" w:rsidP="00C05CA9">
            <w:pPr>
              <w:jc w:val="center"/>
            </w:pPr>
            <w:r>
              <w:t>INT</w:t>
            </w:r>
          </w:p>
        </w:tc>
        <w:tc>
          <w:tcPr>
            <w:tcW w:w="2982" w:type="dxa"/>
          </w:tcPr>
          <w:p w14:paraId="3DD2C865" w14:textId="3959CB56" w:rsidR="00050C6B" w:rsidRDefault="00050C6B" w:rsidP="00C05CA9">
            <w:pPr>
              <w:jc w:val="center"/>
            </w:pPr>
            <w:r>
              <w:t>FK</w:t>
            </w:r>
          </w:p>
        </w:tc>
      </w:tr>
      <w:tr w:rsidR="00050C6B" w14:paraId="06B5BE08" w14:textId="77777777" w:rsidTr="00C05CA9">
        <w:tc>
          <w:tcPr>
            <w:tcW w:w="2981" w:type="dxa"/>
          </w:tcPr>
          <w:p w14:paraId="3CD1AAFD" w14:textId="10A87360" w:rsidR="00050C6B" w:rsidRDefault="00050C6B" w:rsidP="00C05CA9">
            <w:pPr>
              <w:jc w:val="center"/>
            </w:pPr>
            <w:r>
              <w:t>Producto</w:t>
            </w:r>
          </w:p>
        </w:tc>
        <w:tc>
          <w:tcPr>
            <w:tcW w:w="2981" w:type="dxa"/>
          </w:tcPr>
          <w:p w14:paraId="52997F4E" w14:textId="4593ED96" w:rsidR="00050C6B" w:rsidRDefault="00B05E98" w:rsidP="00C05CA9">
            <w:pPr>
              <w:jc w:val="center"/>
            </w:pPr>
            <w:r>
              <w:t>VARCHAR</w:t>
            </w:r>
          </w:p>
        </w:tc>
        <w:tc>
          <w:tcPr>
            <w:tcW w:w="2982" w:type="dxa"/>
          </w:tcPr>
          <w:p w14:paraId="65B5B38B" w14:textId="77777777" w:rsidR="00050C6B" w:rsidRDefault="00050C6B" w:rsidP="00C05CA9">
            <w:pPr>
              <w:jc w:val="center"/>
            </w:pPr>
          </w:p>
        </w:tc>
      </w:tr>
      <w:tr w:rsidR="00050C6B" w14:paraId="6DE7F28A" w14:textId="77777777" w:rsidTr="00C05CA9">
        <w:tc>
          <w:tcPr>
            <w:tcW w:w="2981" w:type="dxa"/>
          </w:tcPr>
          <w:p w14:paraId="1D448AB7" w14:textId="368D7580" w:rsidR="00050C6B" w:rsidRDefault="00050C6B" w:rsidP="00C05CA9">
            <w:pPr>
              <w:jc w:val="center"/>
            </w:pPr>
            <w:proofErr w:type="spellStart"/>
            <w:r>
              <w:t>IdFamilia</w:t>
            </w:r>
            <w:proofErr w:type="spellEnd"/>
          </w:p>
        </w:tc>
        <w:tc>
          <w:tcPr>
            <w:tcW w:w="2981" w:type="dxa"/>
          </w:tcPr>
          <w:p w14:paraId="698A4EC4" w14:textId="746D887A" w:rsidR="00050C6B" w:rsidRDefault="00B05E98" w:rsidP="00C05CA9">
            <w:pPr>
              <w:jc w:val="center"/>
            </w:pPr>
            <w:r>
              <w:t>INT</w:t>
            </w:r>
          </w:p>
        </w:tc>
        <w:tc>
          <w:tcPr>
            <w:tcW w:w="2982" w:type="dxa"/>
          </w:tcPr>
          <w:p w14:paraId="79FCAF8F" w14:textId="1E303062" w:rsidR="00050C6B" w:rsidRDefault="00050C6B" w:rsidP="00C05CA9">
            <w:pPr>
              <w:jc w:val="center"/>
            </w:pPr>
            <w:r>
              <w:t>FK</w:t>
            </w:r>
          </w:p>
        </w:tc>
      </w:tr>
      <w:tr w:rsidR="00050C6B" w14:paraId="6CA73CE7" w14:textId="77777777" w:rsidTr="00C05CA9">
        <w:tc>
          <w:tcPr>
            <w:tcW w:w="2981" w:type="dxa"/>
          </w:tcPr>
          <w:p w14:paraId="75592D58" w14:textId="574F06E3" w:rsidR="00050C6B" w:rsidRDefault="00050C6B" w:rsidP="00C05CA9">
            <w:pPr>
              <w:jc w:val="center"/>
            </w:pPr>
            <w:proofErr w:type="spellStart"/>
            <w:r>
              <w:t>IdGenero</w:t>
            </w:r>
            <w:proofErr w:type="spellEnd"/>
          </w:p>
        </w:tc>
        <w:tc>
          <w:tcPr>
            <w:tcW w:w="2981" w:type="dxa"/>
          </w:tcPr>
          <w:p w14:paraId="792D6D72" w14:textId="70B23531" w:rsidR="00050C6B" w:rsidRDefault="00B05E98" w:rsidP="00C05CA9">
            <w:pPr>
              <w:jc w:val="center"/>
            </w:pPr>
            <w:r>
              <w:t>INT</w:t>
            </w:r>
          </w:p>
        </w:tc>
        <w:tc>
          <w:tcPr>
            <w:tcW w:w="2982" w:type="dxa"/>
          </w:tcPr>
          <w:p w14:paraId="5ECCAA1E" w14:textId="1BB57B0B" w:rsidR="00050C6B" w:rsidRDefault="00050C6B" w:rsidP="00C05CA9">
            <w:pPr>
              <w:jc w:val="center"/>
            </w:pPr>
            <w:r>
              <w:t>FK</w:t>
            </w:r>
          </w:p>
        </w:tc>
      </w:tr>
      <w:tr w:rsidR="00050C6B" w14:paraId="3D1E3CA9" w14:textId="77777777" w:rsidTr="00C05CA9">
        <w:tc>
          <w:tcPr>
            <w:tcW w:w="2981" w:type="dxa"/>
          </w:tcPr>
          <w:p w14:paraId="29AFA20B" w14:textId="0209ACCB" w:rsidR="00050C6B" w:rsidRDefault="00050C6B" w:rsidP="00C05CA9">
            <w:pPr>
              <w:jc w:val="center"/>
            </w:pPr>
            <w:proofErr w:type="spellStart"/>
            <w:r>
              <w:t>IdCategoria</w:t>
            </w:r>
            <w:proofErr w:type="spellEnd"/>
          </w:p>
        </w:tc>
        <w:tc>
          <w:tcPr>
            <w:tcW w:w="2981" w:type="dxa"/>
          </w:tcPr>
          <w:p w14:paraId="51E84FB8" w14:textId="560F0CD1" w:rsidR="00050C6B" w:rsidRDefault="00B05E98" w:rsidP="00C05CA9">
            <w:pPr>
              <w:jc w:val="center"/>
            </w:pPr>
            <w:r>
              <w:t>INT</w:t>
            </w:r>
          </w:p>
        </w:tc>
        <w:tc>
          <w:tcPr>
            <w:tcW w:w="2982" w:type="dxa"/>
          </w:tcPr>
          <w:p w14:paraId="584729DF" w14:textId="16197621" w:rsidR="00050C6B" w:rsidRDefault="00050C6B" w:rsidP="00C05CA9">
            <w:pPr>
              <w:jc w:val="center"/>
            </w:pPr>
            <w:r>
              <w:t>FK</w:t>
            </w:r>
          </w:p>
        </w:tc>
      </w:tr>
      <w:tr w:rsidR="00050C6B" w14:paraId="1BB26DFD" w14:textId="77777777" w:rsidTr="00C05CA9">
        <w:tc>
          <w:tcPr>
            <w:tcW w:w="2981" w:type="dxa"/>
          </w:tcPr>
          <w:p w14:paraId="40BE594B" w14:textId="4E4A4E78" w:rsidR="00050C6B" w:rsidRDefault="00050C6B" w:rsidP="00C05CA9">
            <w:pPr>
              <w:jc w:val="center"/>
            </w:pPr>
            <w:proofErr w:type="spellStart"/>
            <w:r>
              <w:t>IdTipoProducto</w:t>
            </w:r>
            <w:proofErr w:type="spellEnd"/>
          </w:p>
        </w:tc>
        <w:tc>
          <w:tcPr>
            <w:tcW w:w="2981" w:type="dxa"/>
          </w:tcPr>
          <w:p w14:paraId="61746557" w14:textId="7365CAA6" w:rsidR="00050C6B" w:rsidRDefault="00B05E98" w:rsidP="00C05CA9">
            <w:pPr>
              <w:jc w:val="center"/>
            </w:pPr>
            <w:r>
              <w:t>INT</w:t>
            </w:r>
          </w:p>
        </w:tc>
        <w:tc>
          <w:tcPr>
            <w:tcW w:w="2982" w:type="dxa"/>
          </w:tcPr>
          <w:p w14:paraId="4960A54E" w14:textId="3E2FC8C4" w:rsidR="00050C6B" w:rsidRDefault="00050C6B" w:rsidP="00C05CA9">
            <w:pPr>
              <w:jc w:val="center"/>
            </w:pPr>
            <w:r>
              <w:t>FK</w:t>
            </w:r>
          </w:p>
        </w:tc>
      </w:tr>
      <w:tr w:rsidR="00050C6B" w14:paraId="645048B4" w14:textId="77777777" w:rsidTr="00C05CA9">
        <w:tc>
          <w:tcPr>
            <w:tcW w:w="2981" w:type="dxa"/>
          </w:tcPr>
          <w:p w14:paraId="3225E87E" w14:textId="3C84F392" w:rsidR="00050C6B" w:rsidRDefault="00050C6B" w:rsidP="00C05CA9">
            <w:pPr>
              <w:jc w:val="center"/>
            </w:pPr>
            <w:proofErr w:type="spellStart"/>
            <w:r>
              <w:t>IdColor</w:t>
            </w:r>
            <w:proofErr w:type="spellEnd"/>
          </w:p>
        </w:tc>
        <w:tc>
          <w:tcPr>
            <w:tcW w:w="2981" w:type="dxa"/>
          </w:tcPr>
          <w:p w14:paraId="73550A21" w14:textId="04ACFE3A" w:rsidR="00050C6B" w:rsidRDefault="00B05E98" w:rsidP="00C05CA9">
            <w:pPr>
              <w:jc w:val="center"/>
            </w:pPr>
            <w:r>
              <w:t>INT</w:t>
            </w:r>
          </w:p>
        </w:tc>
        <w:tc>
          <w:tcPr>
            <w:tcW w:w="2982" w:type="dxa"/>
          </w:tcPr>
          <w:p w14:paraId="20728475" w14:textId="101873E5" w:rsidR="00050C6B" w:rsidRDefault="00050C6B" w:rsidP="00C05CA9">
            <w:pPr>
              <w:jc w:val="center"/>
            </w:pPr>
            <w:r>
              <w:t>FK</w:t>
            </w:r>
          </w:p>
        </w:tc>
      </w:tr>
      <w:tr w:rsidR="00050C6B" w14:paraId="4E601E34" w14:textId="77777777" w:rsidTr="00C05CA9">
        <w:tc>
          <w:tcPr>
            <w:tcW w:w="2981" w:type="dxa"/>
          </w:tcPr>
          <w:p w14:paraId="5951F741" w14:textId="7C1E84AF" w:rsidR="00050C6B" w:rsidRDefault="00050C6B" w:rsidP="00C05CA9">
            <w:pPr>
              <w:jc w:val="center"/>
            </w:pPr>
            <w:proofErr w:type="spellStart"/>
            <w:r>
              <w:t>PrecioUnitario</w:t>
            </w:r>
            <w:proofErr w:type="spellEnd"/>
          </w:p>
        </w:tc>
        <w:tc>
          <w:tcPr>
            <w:tcW w:w="2981" w:type="dxa"/>
          </w:tcPr>
          <w:p w14:paraId="38875D65" w14:textId="2EFBB2C7" w:rsidR="00050C6B" w:rsidRDefault="00B05E98" w:rsidP="00C05CA9">
            <w:pPr>
              <w:jc w:val="center"/>
            </w:pPr>
            <w:r>
              <w:t>MONEY</w:t>
            </w:r>
          </w:p>
        </w:tc>
        <w:tc>
          <w:tcPr>
            <w:tcW w:w="2982" w:type="dxa"/>
          </w:tcPr>
          <w:p w14:paraId="3C16B665" w14:textId="74E61A07" w:rsidR="00050C6B" w:rsidRDefault="00050C6B" w:rsidP="00C05CA9">
            <w:pPr>
              <w:jc w:val="center"/>
            </w:pPr>
          </w:p>
        </w:tc>
      </w:tr>
      <w:tr w:rsidR="00050C6B" w14:paraId="5A026BF1" w14:textId="77777777" w:rsidTr="00C05CA9">
        <w:tc>
          <w:tcPr>
            <w:tcW w:w="2981" w:type="dxa"/>
          </w:tcPr>
          <w:p w14:paraId="613FE8CF" w14:textId="0AA6F7F7" w:rsidR="00050C6B" w:rsidRDefault="00050C6B" w:rsidP="00C05CA9">
            <w:pPr>
              <w:jc w:val="center"/>
            </w:pPr>
            <w:proofErr w:type="spellStart"/>
            <w:r>
              <w:t>UnidadesVendidas</w:t>
            </w:r>
            <w:proofErr w:type="spellEnd"/>
          </w:p>
        </w:tc>
        <w:tc>
          <w:tcPr>
            <w:tcW w:w="2981" w:type="dxa"/>
          </w:tcPr>
          <w:p w14:paraId="6BD33353" w14:textId="24A0E4B5" w:rsidR="00050C6B" w:rsidRDefault="00B05E98" w:rsidP="00C05CA9">
            <w:pPr>
              <w:jc w:val="center"/>
            </w:pPr>
            <w:r>
              <w:t>INT</w:t>
            </w:r>
          </w:p>
        </w:tc>
        <w:tc>
          <w:tcPr>
            <w:tcW w:w="2982" w:type="dxa"/>
          </w:tcPr>
          <w:p w14:paraId="2064E719" w14:textId="77777777" w:rsidR="00050C6B" w:rsidRDefault="00050C6B" w:rsidP="00C05CA9">
            <w:pPr>
              <w:jc w:val="center"/>
            </w:pPr>
          </w:p>
        </w:tc>
      </w:tr>
      <w:tr w:rsidR="00050C6B" w14:paraId="7142AC5F" w14:textId="77777777" w:rsidTr="00C05CA9">
        <w:tc>
          <w:tcPr>
            <w:tcW w:w="2981" w:type="dxa"/>
          </w:tcPr>
          <w:p w14:paraId="69E8C04A" w14:textId="2A7A4C02" w:rsidR="00050C6B" w:rsidRDefault="00050C6B" w:rsidP="00C05CA9">
            <w:pPr>
              <w:jc w:val="center"/>
            </w:pPr>
            <w:proofErr w:type="spellStart"/>
            <w:r>
              <w:t>PorcentajeRentabilidad</w:t>
            </w:r>
            <w:proofErr w:type="spellEnd"/>
          </w:p>
        </w:tc>
        <w:tc>
          <w:tcPr>
            <w:tcW w:w="2981" w:type="dxa"/>
          </w:tcPr>
          <w:p w14:paraId="2125C46E" w14:textId="178CDC2D" w:rsidR="00050C6B" w:rsidRDefault="00B05E98" w:rsidP="00C05CA9">
            <w:pPr>
              <w:jc w:val="center"/>
            </w:pPr>
            <w:r>
              <w:t>FLOAT</w:t>
            </w:r>
          </w:p>
        </w:tc>
        <w:tc>
          <w:tcPr>
            <w:tcW w:w="2982" w:type="dxa"/>
          </w:tcPr>
          <w:p w14:paraId="40ED78DE" w14:textId="77777777" w:rsidR="00050C6B" w:rsidRDefault="00050C6B" w:rsidP="00C05CA9">
            <w:pPr>
              <w:jc w:val="center"/>
            </w:pPr>
          </w:p>
        </w:tc>
      </w:tr>
      <w:tr w:rsidR="00050C6B" w14:paraId="37F46B5B" w14:textId="77777777" w:rsidTr="00C05CA9">
        <w:tc>
          <w:tcPr>
            <w:tcW w:w="2981" w:type="dxa"/>
          </w:tcPr>
          <w:p w14:paraId="24CC6CFA" w14:textId="4CB18EBE" w:rsidR="00050C6B" w:rsidRDefault="00050C6B" w:rsidP="00C05CA9">
            <w:pPr>
              <w:jc w:val="center"/>
            </w:pPr>
            <w:proofErr w:type="spellStart"/>
            <w:r>
              <w:t>IdTipoVenta</w:t>
            </w:r>
            <w:proofErr w:type="spellEnd"/>
          </w:p>
        </w:tc>
        <w:tc>
          <w:tcPr>
            <w:tcW w:w="2981" w:type="dxa"/>
          </w:tcPr>
          <w:p w14:paraId="517D7A4D" w14:textId="340D2606" w:rsidR="00050C6B" w:rsidRDefault="00B05E98" w:rsidP="00C05CA9">
            <w:pPr>
              <w:jc w:val="center"/>
            </w:pPr>
            <w:r>
              <w:t>INT</w:t>
            </w:r>
          </w:p>
        </w:tc>
        <w:tc>
          <w:tcPr>
            <w:tcW w:w="2982" w:type="dxa"/>
          </w:tcPr>
          <w:p w14:paraId="55C9C0C0" w14:textId="1560F1B4" w:rsidR="00050C6B" w:rsidRDefault="00050C6B" w:rsidP="00C05CA9">
            <w:pPr>
              <w:jc w:val="center"/>
            </w:pPr>
            <w:r>
              <w:t>FK</w:t>
            </w:r>
          </w:p>
        </w:tc>
      </w:tr>
    </w:tbl>
    <w:p w14:paraId="0BE9DD91" w14:textId="72C57FF1" w:rsidR="00050C6B" w:rsidRDefault="00050C6B" w:rsidP="00050C6B"/>
    <w:p w14:paraId="6B84B71F" w14:textId="04B1BFD6" w:rsidR="00050C6B" w:rsidRDefault="002F7D79" w:rsidP="00050C6B">
      <w:pPr>
        <w:rPr>
          <w:sz w:val="36"/>
          <w:szCs w:val="36"/>
        </w:rPr>
      </w:pPr>
      <w:r>
        <w:rPr>
          <w:sz w:val="36"/>
          <w:szCs w:val="36"/>
        </w:rPr>
        <w:t>8.</w:t>
      </w:r>
      <w:r w:rsidR="0013207B" w:rsidRPr="0013207B">
        <w:rPr>
          <w:sz w:val="36"/>
          <w:szCs w:val="36"/>
        </w:rPr>
        <w:t>Generación de fondos para los tableros</w:t>
      </w:r>
    </w:p>
    <w:p w14:paraId="11BBAF69" w14:textId="6844FA9A" w:rsidR="0013207B" w:rsidRDefault="0013207B" w:rsidP="0013207B"/>
    <w:p w14:paraId="56817F22" w14:textId="084AF35D" w:rsidR="0013207B" w:rsidRDefault="0013207B" w:rsidP="0013207B">
      <w:r>
        <w:t xml:space="preserve">Mediate la utilización de </w:t>
      </w:r>
      <w:proofErr w:type="spellStart"/>
      <w:r>
        <w:t>Power</w:t>
      </w:r>
      <w:proofErr w:type="spellEnd"/>
      <w:r>
        <w:t xml:space="preserve"> Point, se realizaron los fondos tanto para portada como para el resto del trabajo de presentación. Se presentan a continuación las imágenes de los fondos diseñados:</w:t>
      </w:r>
    </w:p>
    <w:p w14:paraId="3E66DCD9" w14:textId="493C8502" w:rsidR="0013207B" w:rsidRDefault="0013207B" w:rsidP="0013207B">
      <w:r>
        <w:rPr>
          <w:noProof/>
        </w:rPr>
        <w:drawing>
          <wp:inline distT="0" distB="0" distL="0" distR="0" wp14:anchorId="6B82FD23" wp14:editId="74ABE26A">
            <wp:extent cx="2355505" cy="1325461"/>
            <wp:effectExtent l="0" t="0" r="698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0524" cy="1333912"/>
                    </a:xfrm>
                    <a:prstGeom prst="rect">
                      <a:avLst/>
                    </a:prstGeom>
                    <a:noFill/>
                    <a:ln>
                      <a:noFill/>
                    </a:ln>
                  </pic:spPr>
                </pic:pic>
              </a:graphicData>
            </a:graphic>
          </wp:inline>
        </w:drawing>
      </w:r>
      <w:r>
        <w:rPr>
          <w:noProof/>
        </w:rPr>
        <w:drawing>
          <wp:inline distT="0" distB="0" distL="0" distR="0" wp14:anchorId="1B3628AB" wp14:editId="1B721F4C">
            <wp:extent cx="2370415" cy="13338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1976" cy="1351610"/>
                    </a:xfrm>
                    <a:prstGeom prst="rect">
                      <a:avLst/>
                    </a:prstGeom>
                    <a:noFill/>
                    <a:ln>
                      <a:noFill/>
                    </a:ln>
                  </pic:spPr>
                </pic:pic>
              </a:graphicData>
            </a:graphic>
          </wp:inline>
        </w:drawing>
      </w:r>
    </w:p>
    <w:p w14:paraId="31C77DDC" w14:textId="04AEEE14" w:rsidR="0013207B" w:rsidRDefault="0013207B" w:rsidP="0013207B"/>
    <w:p w14:paraId="45F01662" w14:textId="22709A98" w:rsidR="0013207B" w:rsidRDefault="002F7D79" w:rsidP="0013207B">
      <w:pPr>
        <w:rPr>
          <w:sz w:val="36"/>
          <w:szCs w:val="36"/>
        </w:rPr>
      </w:pPr>
      <w:r>
        <w:rPr>
          <w:sz w:val="36"/>
          <w:szCs w:val="36"/>
        </w:rPr>
        <w:t>9.</w:t>
      </w:r>
      <w:r w:rsidR="0013207B" w:rsidRPr="0013207B">
        <w:rPr>
          <w:sz w:val="36"/>
          <w:szCs w:val="36"/>
        </w:rPr>
        <w:t>Importación de tablas</w:t>
      </w:r>
    </w:p>
    <w:p w14:paraId="77E82AEF" w14:textId="77777777" w:rsidR="00345C8D" w:rsidRDefault="00345C8D" w:rsidP="0013207B"/>
    <w:p w14:paraId="62B3ECE9" w14:textId="04276F5E" w:rsidR="0013207B" w:rsidRDefault="0013207B" w:rsidP="00345C8D">
      <w:r>
        <w:t xml:space="preserve">Se importa la </w:t>
      </w:r>
      <w:r w:rsidR="00E1151F">
        <w:t>información</w:t>
      </w:r>
      <w:r>
        <w:t xml:space="preserve"> contenida en la tabla con el nombre CATEGORIAS, ubicada dentro de la base SQL Server llamada ADIDAS.</w:t>
      </w:r>
    </w:p>
    <w:p w14:paraId="36A46CA0" w14:textId="61C4683A" w:rsidR="0013207B" w:rsidRDefault="00045DA9" w:rsidP="0013207B">
      <w:r>
        <w:t>A continuación, se mostrará un listado de las modificaciones que se realizaron en cada tabla:</w:t>
      </w:r>
    </w:p>
    <w:p w14:paraId="371F2B94" w14:textId="234B6B50" w:rsidR="00045DA9" w:rsidRDefault="00045DA9" w:rsidP="00045DA9">
      <w:pPr>
        <w:pStyle w:val="Prrafodelista"/>
        <w:numPr>
          <w:ilvl w:val="0"/>
          <w:numId w:val="13"/>
        </w:numPr>
      </w:pPr>
      <w:r>
        <w:t>Tabla CATEGORIAS:</w:t>
      </w:r>
    </w:p>
    <w:p w14:paraId="3DC715B2" w14:textId="101901E4" w:rsidR="0013207B" w:rsidRDefault="0013207B" w:rsidP="0013207B">
      <w:r>
        <w:t xml:space="preserve">Se procede a cambiar el nombre de la columna </w:t>
      </w:r>
      <w:proofErr w:type="spellStart"/>
      <w:r>
        <w:t>Categoria</w:t>
      </w:r>
      <w:proofErr w:type="spellEnd"/>
      <w:r>
        <w:t xml:space="preserve"> por Categoría. </w:t>
      </w:r>
      <w:r w:rsidR="00045DA9">
        <w:t>También</w:t>
      </w:r>
      <w:r>
        <w:t xml:space="preserve"> se agrega el acento a la palabra Futbol en la columna Categoría.</w:t>
      </w:r>
    </w:p>
    <w:p w14:paraId="2A6A4603" w14:textId="52116ACF" w:rsidR="00045DA9" w:rsidRDefault="00045DA9" w:rsidP="00045DA9">
      <w:pPr>
        <w:pStyle w:val="Prrafodelista"/>
        <w:numPr>
          <w:ilvl w:val="0"/>
          <w:numId w:val="13"/>
        </w:numPr>
      </w:pPr>
      <w:r>
        <w:t>Tabla COLORES:</w:t>
      </w:r>
    </w:p>
    <w:p w14:paraId="013B5B20" w14:textId="7FB6060B" w:rsidR="00045DA9" w:rsidRDefault="00045DA9" w:rsidP="00045DA9">
      <w:r>
        <w:t>Se procede a cambiar el color Rosa por Fucsia en la columna Color.</w:t>
      </w:r>
    </w:p>
    <w:p w14:paraId="79FD924C" w14:textId="3FC44124" w:rsidR="00045DA9" w:rsidRDefault="00045DA9" w:rsidP="00045DA9">
      <w:pPr>
        <w:pStyle w:val="Prrafodelista"/>
        <w:numPr>
          <w:ilvl w:val="0"/>
          <w:numId w:val="13"/>
        </w:numPr>
      </w:pPr>
      <w:r>
        <w:t>Tabla FAMILIAS:</w:t>
      </w:r>
    </w:p>
    <w:p w14:paraId="6703DD44" w14:textId="001890EA" w:rsidR="00045DA9" w:rsidRDefault="00045DA9" w:rsidP="00045DA9">
      <w:r>
        <w:t>En la columna familia, se reemplaza la palabra Ropa por Indumentaria.</w:t>
      </w:r>
    </w:p>
    <w:p w14:paraId="497C0161" w14:textId="7CB43E67" w:rsidR="00045DA9" w:rsidRDefault="00045DA9" w:rsidP="00045DA9">
      <w:pPr>
        <w:pStyle w:val="Prrafodelista"/>
        <w:numPr>
          <w:ilvl w:val="0"/>
          <w:numId w:val="13"/>
        </w:numPr>
      </w:pPr>
      <w:r>
        <w:t>Tabla GENEROS:</w:t>
      </w:r>
    </w:p>
    <w:p w14:paraId="03691A9F" w14:textId="750837D5" w:rsidR="00045DA9" w:rsidRDefault="00045DA9" w:rsidP="00045DA9">
      <w:r>
        <w:t xml:space="preserve">Se reemplaza los datos Bebe (Nene) por Niño y Bebe (Nena) por Niña en la columna Genero. </w:t>
      </w:r>
    </w:p>
    <w:p w14:paraId="29CAEF54" w14:textId="4E973E18" w:rsidR="00045DA9" w:rsidRDefault="00045DA9" w:rsidP="00045DA9">
      <w:r>
        <w:t>Además, se cambia el nombre de la columna Genero por Género.</w:t>
      </w:r>
    </w:p>
    <w:p w14:paraId="7456E784" w14:textId="30A65A9F" w:rsidR="00045DA9" w:rsidRDefault="00045DA9" w:rsidP="00045DA9">
      <w:pPr>
        <w:pStyle w:val="Prrafodelista"/>
        <w:numPr>
          <w:ilvl w:val="0"/>
          <w:numId w:val="13"/>
        </w:numPr>
      </w:pPr>
      <w:r>
        <w:t>Tabla REGIONES:</w:t>
      </w:r>
    </w:p>
    <w:p w14:paraId="470D7864" w14:textId="2B18185A" w:rsidR="00045DA9" w:rsidRDefault="00045DA9" w:rsidP="00045DA9">
      <w:r>
        <w:t xml:space="preserve">Se genera una columna condicional con el nombre Zona en la que: </w:t>
      </w:r>
    </w:p>
    <w:p w14:paraId="59D73104" w14:textId="5EEC4B0F" w:rsidR="00045DA9" w:rsidRDefault="00045DA9" w:rsidP="00045DA9">
      <w:pPr>
        <w:pStyle w:val="Prrafodelista"/>
        <w:numPr>
          <w:ilvl w:val="0"/>
          <w:numId w:val="14"/>
        </w:numPr>
      </w:pPr>
      <w:r>
        <w:t xml:space="preserve">Si en el campo </w:t>
      </w:r>
      <w:proofErr w:type="spellStart"/>
      <w:r>
        <w:t>Region</w:t>
      </w:r>
      <w:proofErr w:type="spellEnd"/>
      <w:r>
        <w:t xml:space="preserve"> figura la palabra </w:t>
      </w:r>
      <w:proofErr w:type="spellStart"/>
      <w:r>
        <w:t>Northeast</w:t>
      </w:r>
      <w:proofErr w:type="spellEnd"/>
      <w:r>
        <w:t xml:space="preserve">, se obtenga como resultado la palabra noreste. </w:t>
      </w:r>
    </w:p>
    <w:p w14:paraId="66DBC728" w14:textId="201E1ECE" w:rsidR="00045DA9" w:rsidRDefault="00045DA9" w:rsidP="00045DA9">
      <w:pPr>
        <w:pStyle w:val="Prrafodelista"/>
        <w:numPr>
          <w:ilvl w:val="0"/>
          <w:numId w:val="14"/>
        </w:numPr>
      </w:pPr>
      <w:r>
        <w:t xml:space="preserve">Si en el campo </w:t>
      </w:r>
      <w:proofErr w:type="spellStart"/>
      <w:r>
        <w:t>Region</w:t>
      </w:r>
      <w:proofErr w:type="spellEnd"/>
      <w:r>
        <w:t xml:space="preserve"> figura la palabra South, se obtenga como resultado la palabra sur. </w:t>
      </w:r>
    </w:p>
    <w:p w14:paraId="3D9CE13B" w14:textId="471C89F8" w:rsidR="00045DA9" w:rsidRDefault="00045DA9" w:rsidP="00045DA9">
      <w:pPr>
        <w:pStyle w:val="Prrafodelista"/>
        <w:numPr>
          <w:ilvl w:val="0"/>
          <w:numId w:val="14"/>
        </w:numPr>
      </w:pPr>
      <w:r>
        <w:t xml:space="preserve">Si en el campo </w:t>
      </w:r>
      <w:proofErr w:type="spellStart"/>
      <w:r>
        <w:t>Region</w:t>
      </w:r>
      <w:proofErr w:type="spellEnd"/>
      <w:r>
        <w:t xml:space="preserve"> figura la palabra West, se obtenga como resultado la palabra oeste. </w:t>
      </w:r>
    </w:p>
    <w:p w14:paraId="3C403CD3" w14:textId="047A4019" w:rsidR="00045DA9" w:rsidRDefault="00045DA9" w:rsidP="00045DA9">
      <w:pPr>
        <w:pStyle w:val="Prrafodelista"/>
        <w:numPr>
          <w:ilvl w:val="0"/>
          <w:numId w:val="14"/>
        </w:numPr>
      </w:pPr>
      <w:r>
        <w:t xml:space="preserve">Si en el campo </w:t>
      </w:r>
      <w:proofErr w:type="spellStart"/>
      <w:r>
        <w:t>Region</w:t>
      </w:r>
      <w:proofErr w:type="spellEnd"/>
      <w:r>
        <w:t xml:space="preserve"> figura la palabra </w:t>
      </w:r>
      <w:proofErr w:type="spellStart"/>
      <w:r>
        <w:t>Midwest</w:t>
      </w:r>
      <w:proofErr w:type="spellEnd"/>
      <w:r>
        <w:t xml:space="preserve">, se obtenga como resultado la frase medio oeste. </w:t>
      </w:r>
    </w:p>
    <w:p w14:paraId="13791FF3" w14:textId="65D98E67" w:rsidR="00045DA9" w:rsidRDefault="00045DA9" w:rsidP="00045DA9">
      <w:pPr>
        <w:pStyle w:val="Prrafodelista"/>
        <w:numPr>
          <w:ilvl w:val="0"/>
          <w:numId w:val="14"/>
        </w:numPr>
      </w:pPr>
      <w:r>
        <w:t xml:space="preserve">Si en el campo </w:t>
      </w:r>
      <w:proofErr w:type="spellStart"/>
      <w:r>
        <w:t>Region</w:t>
      </w:r>
      <w:proofErr w:type="spellEnd"/>
      <w:r>
        <w:t xml:space="preserve"> figura la palabra </w:t>
      </w:r>
      <w:proofErr w:type="spellStart"/>
      <w:r>
        <w:t>Southeast</w:t>
      </w:r>
      <w:proofErr w:type="spellEnd"/>
      <w:r>
        <w:t xml:space="preserve">, se obtenga como resultado la palabra sureste. </w:t>
      </w:r>
    </w:p>
    <w:p w14:paraId="1BE72DD3" w14:textId="069E908B" w:rsidR="00045DA9" w:rsidRDefault="00045DA9" w:rsidP="00045DA9">
      <w:pPr>
        <w:pStyle w:val="Prrafodelista"/>
        <w:numPr>
          <w:ilvl w:val="0"/>
          <w:numId w:val="14"/>
        </w:numPr>
      </w:pPr>
      <w:r>
        <w:t xml:space="preserve">En Caso contrario, completar con la palabra desconocida. </w:t>
      </w:r>
    </w:p>
    <w:p w14:paraId="78EF5ED9" w14:textId="74AB3F95" w:rsidR="00045DA9" w:rsidRDefault="00045DA9" w:rsidP="00045DA9">
      <w:r>
        <w:t xml:space="preserve">Por otro lado, se cambia el tipo de dato de la columna Zona a texto, y elimina la columna </w:t>
      </w:r>
      <w:proofErr w:type="spellStart"/>
      <w:r>
        <w:t>Region</w:t>
      </w:r>
      <w:proofErr w:type="spellEnd"/>
      <w:r>
        <w:t>.</w:t>
      </w:r>
    </w:p>
    <w:p w14:paraId="0B9C93A0" w14:textId="77777777" w:rsidR="00045DA9" w:rsidRDefault="00045DA9" w:rsidP="00045DA9">
      <w:pPr>
        <w:pStyle w:val="Prrafodelista"/>
        <w:numPr>
          <w:ilvl w:val="0"/>
          <w:numId w:val="13"/>
        </w:numPr>
      </w:pPr>
      <w:r>
        <w:t xml:space="preserve">Tabla TIPO DE PRODUCTO: </w:t>
      </w:r>
    </w:p>
    <w:p w14:paraId="51C585E3" w14:textId="5DAA70A0" w:rsidR="00045DA9" w:rsidRDefault="00045DA9" w:rsidP="00045DA9">
      <w:r>
        <w:t xml:space="preserve">Aquí, se modifica el nombre de la columna </w:t>
      </w:r>
      <w:proofErr w:type="spellStart"/>
      <w:r>
        <w:t>TipoProducto</w:t>
      </w:r>
      <w:proofErr w:type="spellEnd"/>
      <w:r>
        <w:t xml:space="preserve"> por Tipo Producto, y se reemplaza la palabra Futbol por Fútbol en la columna Tipo Producto.</w:t>
      </w:r>
    </w:p>
    <w:p w14:paraId="171E6644" w14:textId="77777777" w:rsidR="00045DA9" w:rsidRDefault="00045DA9" w:rsidP="00045DA9">
      <w:pPr>
        <w:pStyle w:val="Prrafodelista"/>
        <w:numPr>
          <w:ilvl w:val="0"/>
          <w:numId w:val="13"/>
        </w:numPr>
      </w:pPr>
      <w:r>
        <w:t xml:space="preserve">Tabla TIPO DE VENTA: </w:t>
      </w:r>
    </w:p>
    <w:p w14:paraId="1447815F" w14:textId="74C00953" w:rsidR="00045DA9" w:rsidRDefault="00E1151F" w:rsidP="00E1151F">
      <w:r>
        <w:t>En esta tabla, se c</w:t>
      </w:r>
      <w:r w:rsidR="00045DA9">
        <w:t xml:space="preserve">ambia el nombre de la columna </w:t>
      </w:r>
      <w:proofErr w:type="spellStart"/>
      <w:r>
        <w:t>TipoVenta</w:t>
      </w:r>
      <w:proofErr w:type="spellEnd"/>
      <w:r>
        <w:t xml:space="preserve"> por Tipo Venta, y se r</w:t>
      </w:r>
      <w:r w:rsidR="00045DA9">
        <w:t xml:space="preserve">eemplaza la palabra </w:t>
      </w:r>
      <w:proofErr w:type="spellStart"/>
      <w:r>
        <w:t>In-store</w:t>
      </w:r>
      <w:proofErr w:type="spellEnd"/>
      <w:r>
        <w:t xml:space="preserve"> por Tienda en la columna Tipo Venta.</w:t>
      </w:r>
    </w:p>
    <w:p w14:paraId="234E5919" w14:textId="77777777" w:rsidR="00421039" w:rsidRDefault="00421039" w:rsidP="00421039">
      <w:pPr>
        <w:pStyle w:val="Prrafodelista"/>
        <w:numPr>
          <w:ilvl w:val="0"/>
          <w:numId w:val="13"/>
        </w:numPr>
      </w:pPr>
      <w:r>
        <w:t xml:space="preserve">Tabla VENTAS: </w:t>
      </w:r>
    </w:p>
    <w:p w14:paraId="38312F44" w14:textId="2FF86064" w:rsidR="00421039" w:rsidRDefault="00421039" w:rsidP="00421039">
      <w:r>
        <w:t>Se genera una columna personalizada con el nombre Total en la que se multipliquen los valores de las columnas Precio Unitario y Unidades Vendidas. Luego, se cambia el tipo de dato de la columna Total a número entero. Finalmente, se elimina las columnas Precio Unitario y Unidades Vendidas.</w:t>
      </w:r>
    </w:p>
    <w:p w14:paraId="331F997E" w14:textId="4A78EBAA" w:rsidR="00421039" w:rsidRDefault="00421039" w:rsidP="00E1151F">
      <w:r>
        <w:lastRenderedPageBreak/>
        <w:t>A continuación, se genera una columna personalizada con el nombre Rentabilidad en la que se multipliquen las columnas Total y Porcentaje Rentabilidad.</w:t>
      </w:r>
    </w:p>
    <w:p w14:paraId="2A17E2B5" w14:textId="66A01715" w:rsidR="00E1151F" w:rsidRDefault="00421039" w:rsidP="00421039">
      <w:r>
        <w:t>Se termina por cambiar el tipo de dato de la columna Rentabilidad a número decimal, para luego eliminar la columna Porcentaje Rentabilidad.</w:t>
      </w:r>
    </w:p>
    <w:p w14:paraId="26A27046" w14:textId="40B9F9A2" w:rsidR="00421039" w:rsidRDefault="00421039" w:rsidP="00421039"/>
    <w:p w14:paraId="39AA8B47" w14:textId="72CE8665" w:rsidR="00421039" w:rsidRDefault="002F7D79" w:rsidP="00421039">
      <w:pPr>
        <w:rPr>
          <w:sz w:val="36"/>
          <w:szCs w:val="36"/>
        </w:rPr>
      </w:pPr>
      <w:r>
        <w:rPr>
          <w:sz w:val="36"/>
          <w:szCs w:val="36"/>
        </w:rPr>
        <w:t>10.</w:t>
      </w:r>
      <w:r w:rsidR="000500E3" w:rsidRPr="000500E3">
        <w:rPr>
          <w:sz w:val="36"/>
          <w:szCs w:val="36"/>
        </w:rPr>
        <w:t xml:space="preserve">Aplicación de fondos en </w:t>
      </w:r>
      <w:proofErr w:type="spellStart"/>
      <w:r w:rsidR="000500E3">
        <w:rPr>
          <w:sz w:val="36"/>
          <w:szCs w:val="36"/>
        </w:rPr>
        <w:t>Power</w:t>
      </w:r>
      <w:proofErr w:type="spellEnd"/>
      <w:r w:rsidR="000500E3">
        <w:rPr>
          <w:sz w:val="36"/>
          <w:szCs w:val="36"/>
        </w:rPr>
        <w:t xml:space="preserve"> BI</w:t>
      </w:r>
    </w:p>
    <w:p w14:paraId="55E994D1" w14:textId="7CFF074A" w:rsidR="000500E3" w:rsidRDefault="000500E3" w:rsidP="000500E3"/>
    <w:p w14:paraId="5EC79B44" w14:textId="2E29B62F" w:rsidR="000500E3" w:rsidRDefault="000500E3" w:rsidP="000500E3">
      <w:r>
        <w:t>Se utilizan los fondos previamente diseñados para aumentar la atracción a proyecto, ya que los fondos cuentan con un diseño prolijo y coherente. El primero que se utiliza es el de Portada que indica datos claves sobre la orientación del informe.</w:t>
      </w:r>
    </w:p>
    <w:p w14:paraId="113EF235" w14:textId="5D0A70B3" w:rsidR="000500E3" w:rsidRDefault="000500E3" w:rsidP="000500E3">
      <w:r>
        <w:t>El segundo fondo es el que se utilizara en el resto de las pestañas, que posee una cierta fluides de lectura al presentar datos de facturación.</w:t>
      </w:r>
    </w:p>
    <w:p w14:paraId="749266C1" w14:textId="2F7CF140" w:rsidR="000500E3" w:rsidRDefault="000500E3" w:rsidP="000500E3"/>
    <w:p w14:paraId="673FF6E5" w14:textId="116A7B71" w:rsidR="000500E3" w:rsidRDefault="002F7D79" w:rsidP="000500E3">
      <w:pPr>
        <w:rPr>
          <w:sz w:val="36"/>
          <w:szCs w:val="36"/>
        </w:rPr>
      </w:pPr>
      <w:r>
        <w:rPr>
          <w:sz w:val="36"/>
          <w:szCs w:val="36"/>
        </w:rPr>
        <w:t>11.</w:t>
      </w:r>
      <w:r w:rsidR="000500E3" w:rsidRPr="000500E3">
        <w:rPr>
          <w:sz w:val="36"/>
          <w:szCs w:val="36"/>
        </w:rPr>
        <w:t>Hipótesis del proyecto</w:t>
      </w:r>
    </w:p>
    <w:p w14:paraId="2B311FCF" w14:textId="169E081E" w:rsidR="000500E3" w:rsidRDefault="000500E3" w:rsidP="000500E3"/>
    <w:p w14:paraId="47AA180D" w14:textId="58218E47" w:rsidR="000500E3" w:rsidRDefault="000500E3" w:rsidP="000500E3">
      <w:r>
        <w:t>En la segunda pestaña, se realiza una introducción del contenido del informe para poder ofrecer una orientación inicial a quien sea receptor del proyecto. Contendrá una Introducción, Descripción, Alcances e Hipótesis. Así mismo, la pestaña se llamará Hipótesis porque es la información que será de principal interés para el lector.</w:t>
      </w:r>
    </w:p>
    <w:p w14:paraId="1A5C1805" w14:textId="5A1227EB" w:rsidR="00AA1204" w:rsidRDefault="00AA1204" w:rsidP="000500E3"/>
    <w:p w14:paraId="63D06AE9" w14:textId="7804F62C" w:rsidR="00AA1204" w:rsidRDefault="002F7D79" w:rsidP="00AA1204">
      <w:pPr>
        <w:jc w:val="both"/>
        <w:rPr>
          <w:sz w:val="36"/>
          <w:szCs w:val="36"/>
        </w:rPr>
      </w:pPr>
      <w:r>
        <w:rPr>
          <w:sz w:val="36"/>
          <w:szCs w:val="36"/>
        </w:rPr>
        <w:t>12.</w:t>
      </w:r>
      <w:r w:rsidR="00AA1204">
        <w:rPr>
          <w:sz w:val="36"/>
          <w:szCs w:val="36"/>
        </w:rPr>
        <w:t>Tabla de fechas</w:t>
      </w:r>
    </w:p>
    <w:p w14:paraId="41BDE1B1" w14:textId="2C880EE8" w:rsidR="00AA1204" w:rsidRDefault="00AA1204" w:rsidP="000500E3"/>
    <w:p w14:paraId="7AB09852" w14:textId="0FC20BC6" w:rsidR="00AA1204" w:rsidRDefault="00AA1204" w:rsidP="000500E3">
      <w:r>
        <w:t xml:space="preserve">Utilizando diversas funciones DAX, se crea una completa TABLA DE FECHAS que se basa en la fecha </w:t>
      </w:r>
      <w:proofErr w:type="spellStart"/>
      <w:r>
        <w:t>mas</w:t>
      </w:r>
      <w:proofErr w:type="spellEnd"/>
      <w:r>
        <w:t xml:space="preserve"> antigua y la fecha </w:t>
      </w:r>
      <w:proofErr w:type="spellStart"/>
      <w:r>
        <w:t>mas</w:t>
      </w:r>
      <w:proofErr w:type="spellEnd"/>
      <w:r>
        <w:t xml:space="preserve"> reciente registrada en la tabla VENTAS.</w:t>
      </w:r>
    </w:p>
    <w:p w14:paraId="4AAB4CF1" w14:textId="3EFB47B9" w:rsidR="00AA1204" w:rsidRDefault="00AA1204" w:rsidP="000500E3">
      <w:r>
        <w:t xml:space="preserve">Esta tabla </w:t>
      </w:r>
      <w:proofErr w:type="spellStart"/>
      <w:r>
        <w:t>amplada</w:t>
      </w:r>
      <w:proofErr w:type="spellEnd"/>
      <w:r>
        <w:t xml:space="preserve"> se enriquece con la inclusión de columnas que representan diversos períodos temporales significativos. Estos períodos se configuran estratégicamente para facilitar la generación de visualizaciones impactantes, segmentaciones detalladas y cálculos avanzados relacionados con la inteligencia temporal.</w:t>
      </w:r>
    </w:p>
    <w:p w14:paraId="48FB4C23" w14:textId="501B1740" w:rsidR="00AA1204" w:rsidRPr="0021158C" w:rsidRDefault="00AA1204" w:rsidP="0021158C">
      <w:r w:rsidRPr="0021158C">
        <w:t xml:space="preserve">A continuación, se presentan las </w:t>
      </w:r>
      <w:proofErr w:type="spellStart"/>
      <w:r w:rsidRPr="0021158C">
        <w:t>formulas</w:t>
      </w:r>
      <w:proofErr w:type="spellEnd"/>
      <w:r w:rsidRPr="0021158C">
        <w:t xml:space="preserve"> aplicadas en este proceso, diseñadas con precisión para optimizar el análisis de datos y mejorar la comprensión de las tendencias temporales:</w:t>
      </w:r>
    </w:p>
    <w:p w14:paraId="3A57CD83" w14:textId="1AC7CB0E" w:rsidR="00AA1204" w:rsidRPr="0021158C" w:rsidRDefault="00AA1204" w:rsidP="0021158C">
      <w:r w:rsidRPr="0021158C">
        <w:t>Para la generación de la tabla:</w:t>
      </w:r>
    </w:p>
    <w:p w14:paraId="2D736026" w14:textId="77777777" w:rsidR="00AA1204" w:rsidRPr="0021158C" w:rsidRDefault="00AA1204" w:rsidP="00345C8D">
      <w:pPr>
        <w:rPr>
          <w:rFonts w:eastAsia="Times New Roman"/>
          <w:lang w:eastAsia="es-ES"/>
        </w:rPr>
      </w:pPr>
      <w:r w:rsidRPr="0021158C">
        <w:rPr>
          <w:rFonts w:eastAsia="Times New Roman"/>
          <w:lang w:eastAsia="es-ES"/>
        </w:rPr>
        <w:t>CALENDAR(FIRSTDATE(VENTAS[FechaVenta]</w:t>
      </w:r>
      <w:proofErr w:type="gramStart"/>
      <w:r w:rsidRPr="0021158C">
        <w:rPr>
          <w:rFonts w:eastAsia="Times New Roman"/>
          <w:lang w:eastAsia="es-ES"/>
        </w:rPr>
        <w:t>),LASTDATE</w:t>
      </w:r>
      <w:proofErr w:type="gramEnd"/>
      <w:r w:rsidRPr="0021158C">
        <w:rPr>
          <w:rFonts w:eastAsia="Times New Roman"/>
          <w:lang w:eastAsia="es-ES"/>
        </w:rPr>
        <w:t>(VENTAS[FechaVenta]))</w:t>
      </w:r>
    </w:p>
    <w:p w14:paraId="7DC597D9" w14:textId="5C615931" w:rsidR="00AA1204" w:rsidRPr="0021158C" w:rsidRDefault="00AA1204" w:rsidP="00345C8D"/>
    <w:p w14:paraId="1DA79D58" w14:textId="07452096" w:rsidR="00AA1204" w:rsidRPr="0021158C" w:rsidRDefault="00AA1204" w:rsidP="00345C8D">
      <w:r w:rsidRPr="0021158C">
        <w:t>Para calcular los años:</w:t>
      </w:r>
    </w:p>
    <w:p w14:paraId="1556C232" w14:textId="77777777" w:rsidR="00AA1204" w:rsidRPr="0021158C" w:rsidRDefault="00AA1204" w:rsidP="00345C8D">
      <w:pPr>
        <w:rPr>
          <w:rFonts w:eastAsia="Times New Roman"/>
          <w:lang w:eastAsia="es-ES"/>
        </w:rPr>
      </w:pPr>
      <w:proofErr w:type="gramStart"/>
      <w:r w:rsidRPr="0021158C">
        <w:rPr>
          <w:rFonts w:eastAsia="Times New Roman"/>
          <w:lang w:eastAsia="es-ES"/>
        </w:rPr>
        <w:t>YEAR(</w:t>
      </w:r>
      <w:proofErr w:type="gramEnd"/>
      <w:r w:rsidRPr="0021158C">
        <w:rPr>
          <w:rFonts w:eastAsia="Times New Roman"/>
          <w:lang w:eastAsia="es-ES"/>
        </w:rPr>
        <w:t>calendario[Fecha])</w:t>
      </w:r>
    </w:p>
    <w:p w14:paraId="01FFCBA6" w14:textId="473FCFB3" w:rsidR="00AA1204" w:rsidRPr="0021158C" w:rsidRDefault="00AA1204" w:rsidP="00345C8D"/>
    <w:p w14:paraId="052A6459" w14:textId="244AB0DE" w:rsidR="00AA1204" w:rsidRPr="0021158C" w:rsidRDefault="00AA1204" w:rsidP="00345C8D">
      <w:r w:rsidRPr="0021158C">
        <w:t xml:space="preserve">Para calcular el </w:t>
      </w:r>
      <w:proofErr w:type="spellStart"/>
      <w:r w:rsidRPr="0021158C">
        <w:t>numero</w:t>
      </w:r>
      <w:proofErr w:type="spellEnd"/>
      <w:r w:rsidRPr="0021158C">
        <w:t xml:space="preserve"> del mes:</w:t>
      </w:r>
    </w:p>
    <w:p w14:paraId="6FBCE448" w14:textId="77777777" w:rsidR="00AA1204" w:rsidRPr="0021158C" w:rsidRDefault="00AA1204" w:rsidP="00345C8D">
      <w:pPr>
        <w:rPr>
          <w:rFonts w:eastAsia="Times New Roman"/>
          <w:lang w:eastAsia="es-ES"/>
        </w:rPr>
      </w:pPr>
      <w:proofErr w:type="gramStart"/>
      <w:r w:rsidRPr="0021158C">
        <w:rPr>
          <w:rFonts w:eastAsia="Times New Roman"/>
          <w:lang w:eastAsia="es-ES"/>
        </w:rPr>
        <w:t>MONTH(</w:t>
      </w:r>
      <w:proofErr w:type="gramEnd"/>
      <w:r w:rsidRPr="0021158C">
        <w:rPr>
          <w:rFonts w:eastAsia="Times New Roman"/>
          <w:lang w:eastAsia="es-ES"/>
        </w:rPr>
        <w:t>calendario[Fecha])</w:t>
      </w:r>
    </w:p>
    <w:p w14:paraId="760FF033" w14:textId="46585724" w:rsidR="00AA1204" w:rsidRPr="0021158C" w:rsidRDefault="00AA1204" w:rsidP="00345C8D"/>
    <w:p w14:paraId="006E3723" w14:textId="4EC97BFD" w:rsidR="00AA1204" w:rsidRPr="0021158C" w:rsidRDefault="00AA1204" w:rsidP="00345C8D">
      <w:r w:rsidRPr="0021158C">
        <w:t>Para calcular el nombre del mes:</w:t>
      </w:r>
    </w:p>
    <w:p w14:paraId="79694DD1" w14:textId="77777777" w:rsidR="00AA1204" w:rsidRPr="0021158C" w:rsidRDefault="00AA1204" w:rsidP="00345C8D">
      <w:pPr>
        <w:rPr>
          <w:rFonts w:eastAsia="Times New Roman"/>
          <w:lang w:eastAsia="es-ES"/>
        </w:rPr>
      </w:pPr>
      <w:proofErr w:type="gramStart"/>
      <w:r w:rsidRPr="0021158C">
        <w:rPr>
          <w:rFonts w:eastAsia="Times New Roman"/>
          <w:lang w:eastAsia="es-ES"/>
        </w:rPr>
        <w:t>FORMAT(</w:t>
      </w:r>
      <w:proofErr w:type="gramEnd"/>
      <w:r w:rsidRPr="0021158C">
        <w:rPr>
          <w:rFonts w:eastAsia="Times New Roman"/>
          <w:lang w:eastAsia="es-ES"/>
        </w:rPr>
        <w:t>calendario[Fecha],"MMMM")</w:t>
      </w:r>
    </w:p>
    <w:p w14:paraId="4613CB62" w14:textId="1F45E699" w:rsidR="00AA1204" w:rsidRPr="0021158C" w:rsidRDefault="00AA1204" w:rsidP="00345C8D"/>
    <w:p w14:paraId="08339A79" w14:textId="1687124B" w:rsidR="00AA1204" w:rsidRPr="0021158C" w:rsidRDefault="00AA1204" w:rsidP="00345C8D">
      <w:r w:rsidRPr="0021158C">
        <w:t>Para calcular los trimestres:</w:t>
      </w:r>
    </w:p>
    <w:p w14:paraId="4B1B27DD" w14:textId="77777777" w:rsidR="00AA1204" w:rsidRPr="0021158C" w:rsidRDefault="00AA1204" w:rsidP="00345C8D">
      <w:pPr>
        <w:rPr>
          <w:rFonts w:eastAsia="Times New Roman"/>
          <w:lang w:eastAsia="es-ES"/>
        </w:rPr>
      </w:pPr>
      <w:r w:rsidRPr="0021158C">
        <w:rPr>
          <w:rFonts w:eastAsia="Times New Roman"/>
          <w:lang w:eastAsia="es-ES"/>
        </w:rPr>
        <w:t xml:space="preserve">"T" &amp; </w:t>
      </w:r>
      <w:proofErr w:type="gramStart"/>
      <w:r w:rsidRPr="0021158C">
        <w:rPr>
          <w:rFonts w:eastAsia="Times New Roman"/>
          <w:lang w:eastAsia="es-ES"/>
        </w:rPr>
        <w:t>QUARTER(</w:t>
      </w:r>
      <w:proofErr w:type="gramEnd"/>
      <w:r w:rsidRPr="0021158C">
        <w:rPr>
          <w:rFonts w:eastAsia="Times New Roman"/>
          <w:lang w:eastAsia="es-ES"/>
        </w:rPr>
        <w:t>calendario[Fecha])</w:t>
      </w:r>
    </w:p>
    <w:p w14:paraId="57AC4DDA" w14:textId="3EB9CFE6" w:rsidR="00AA1204" w:rsidRPr="0021158C" w:rsidRDefault="00AA1204" w:rsidP="00345C8D"/>
    <w:p w14:paraId="61D4D3AB" w14:textId="6D4FF6E6" w:rsidR="00AA1204" w:rsidRPr="0021158C" w:rsidRDefault="00AA1204" w:rsidP="00345C8D">
      <w:r w:rsidRPr="0021158C">
        <w:t>Para calcular los semestres:</w:t>
      </w:r>
    </w:p>
    <w:p w14:paraId="6930313F" w14:textId="77777777" w:rsidR="00AA1204" w:rsidRPr="0021158C" w:rsidRDefault="00AA1204" w:rsidP="00345C8D">
      <w:pPr>
        <w:rPr>
          <w:rFonts w:eastAsia="Times New Roman"/>
          <w:lang w:eastAsia="es-ES"/>
        </w:rPr>
      </w:pPr>
      <w:proofErr w:type="gramStart"/>
      <w:r w:rsidRPr="0021158C">
        <w:rPr>
          <w:rFonts w:eastAsia="Times New Roman"/>
          <w:lang w:eastAsia="es-ES"/>
        </w:rPr>
        <w:t>IF(</w:t>
      </w:r>
      <w:proofErr w:type="gramEnd"/>
      <w:r w:rsidRPr="0021158C">
        <w:rPr>
          <w:rFonts w:eastAsia="Times New Roman"/>
          <w:lang w:eastAsia="es-ES"/>
        </w:rPr>
        <w:t>calendario[NUMERO MES]&lt;=6,"S1","S2")</w:t>
      </w:r>
    </w:p>
    <w:p w14:paraId="79699061" w14:textId="557EF315" w:rsidR="00AA1204" w:rsidRPr="0021158C" w:rsidRDefault="00AA1204" w:rsidP="00345C8D"/>
    <w:p w14:paraId="0F861BBC" w14:textId="51FA2984" w:rsidR="00AA1204" w:rsidRPr="0021158C" w:rsidRDefault="00AA1204" w:rsidP="00345C8D">
      <w:r w:rsidRPr="0021158C">
        <w:t>Para calcular los bimestres:</w:t>
      </w:r>
    </w:p>
    <w:p w14:paraId="206A7539" w14:textId="77777777" w:rsidR="00AA1204" w:rsidRPr="0021158C" w:rsidRDefault="00AA1204" w:rsidP="00345C8D">
      <w:pPr>
        <w:rPr>
          <w:rFonts w:eastAsia="Times New Roman"/>
          <w:lang w:eastAsia="es-ES"/>
        </w:rPr>
      </w:pPr>
      <w:r w:rsidRPr="0021158C">
        <w:rPr>
          <w:rFonts w:eastAsia="Times New Roman"/>
          <w:lang w:eastAsia="es-ES"/>
        </w:rPr>
        <w:t>SWITCH(</w:t>
      </w:r>
      <w:proofErr w:type="gramStart"/>
      <w:r w:rsidRPr="0021158C">
        <w:rPr>
          <w:rFonts w:eastAsia="Times New Roman"/>
          <w:lang w:eastAsia="es-ES"/>
        </w:rPr>
        <w:t>TRUE(</w:t>
      </w:r>
      <w:proofErr w:type="gramEnd"/>
      <w:r w:rsidRPr="0021158C">
        <w:rPr>
          <w:rFonts w:eastAsia="Times New Roman"/>
          <w:lang w:eastAsia="es-ES"/>
        </w:rPr>
        <w:t>),calendario[NUMERO MES]&lt;=2,"B1",calendario[NUMERO MES]&lt;=4,"B2",calendario[NUMERO MES]&lt;=6,"B3",calendario[NUMERO MES]&lt;=8,"B4",calendario[NUMERO MES]&lt;=10,"B5","B6")</w:t>
      </w:r>
    </w:p>
    <w:p w14:paraId="02404919" w14:textId="26E2B239" w:rsidR="00AA1204" w:rsidRPr="0021158C" w:rsidRDefault="00AA1204" w:rsidP="00345C8D"/>
    <w:p w14:paraId="4D38FB4E" w14:textId="7CB8813F" w:rsidR="00AA1204" w:rsidRPr="0021158C" w:rsidRDefault="00AA1204" w:rsidP="00345C8D">
      <w:r w:rsidRPr="0021158C">
        <w:t>Para calcular las estaciones:</w:t>
      </w:r>
    </w:p>
    <w:p w14:paraId="2C9C38D1" w14:textId="77777777" w:rsidR="00AA1204" w:rsidRPr="0021158C" w:rsidRDefault="00AA1204" w:rsidP="00345C8D">
      <w:pPr>
        <w:rPr>
          <w:rFonts w:eastAsia="Times New Roman"/>
          <w:lang w:eastAsia="es-ES"/>
        </w:rPr>
      </w:pPr>
      <w:r w:rsidRPr="0021158C">
        <w:rPr>
          <w:rFonts w:eastAsia="Times New Roman"/>
          <w:lang w:eastAsia="es-ES"/>
        </w:rPr>
        <w:t xml:space="preserve">Estación = </w:t>
      </w:r>
    </w:p>
    <w:p w14:paraId="003C7036" w14:textId="77777777" w:rsidR="00AA1204" w:rsidRPr="0021158C" w:rsidRDefault="00AA1204" w:rsidP="00345C8D">
      <w:pPr>
        <w:rPr>
          <w:rFonts w:eastAsia="Times New Roman"/>
          <w:lang w:eastAsia="es-ES"/>
        </w:rPr>
      </w:pPr>
      <w:r w:rsidRPr="0021158C">
        <w:rPr>
          <w:rFonts w:eastAsia="Times New Roman"/>
          <w:lang w:eastAsia="es-ES"/>
        </w:rPr>
        <w:t>IF(</w:t>
      </w:r>
      <w:proofErr w:type="gramStart"/>
      <w:r w:rsidRPr="0021158C">
        <w:rPr>
          <w:rFonts w:eastAsia="Times New Roman"/>
          <w:lang w:eastAsia="es-ES"/>
        </w:rPr>
        <w:t>Calendario[</w:t>
      </w:r>
      <w:proofErr w:type="gramEnd"/>
      <w:r w:rsidRPr="0021158C">
        <w:rPr>
          <w:rFonts w:eastAsia="Times New Roman"/>
          <w:lang w:eastAsia="es-ES"/>
        </w:rPr>
        <w:t>Fecha] &gt;= DATE(YEAR(Calendario[Fecha]), 3, 21) &amp;&amp;  </w:t>
      </w:r>
    </w:p>
    <w:p w14:paraId="29A989A1" w14:textId="77777777" w:rsidR="00AA1204" w:rsidRPr="0021158C" w:rsidRDefault="00AA1204" w:rsidP="00345C8D">
      <w:pPr>
        <w:rPr>
          <w:rFonts w:eastAsia="Times New Roman"/>
          <w:lang w:eastAsia="es-ES"/>
        </w:rPr>
      </w:pPr>
      <w:proofErr w:type="gramStart"/>
      <w:r w:rsidRPr="0021158C">
        <w:rPr>
          <w:rFonts w:eastAsia="Times New Roman"/>
          <w:lang w:eastAsia="es-ES"/>
        </w:rPr>
        <w:t>Calendario[</w:t>
      </w:r>
      <w:proofErr w:type="gramEnd"/>
      <w:r w:rsidRPr="0021158C">
        <w:rPr>
          <w:rFonts w:eastAsia="Times New Roman"/>
          <w:lang w:eastAsia="es-ES"/>
        </w:rPr>
        <w:t>Fecha] &lt;= DATE(YEAR(Calendario[Fecha]), 6, 20),"Otoño",</w:t>
      </w:r>
    </w:p>
    <w:p w14:paraId="6811C04D" w14:textId="77777777" w:rsidR="00AA1204" w:rsidRPr="0021158C" w:rsidRDefault="00AA1204" w:rsidP="00345C8D">
      <w:pPr>
        <w:rPr>
          <w:rFonts w:eastAsia="Times New Roman"/>
          <w:lang w:eastAsia="es-ES"/>
        </w:rPr>
      </w:pPr>
      <w:r w:rsidRPr="0021158C">
        <w:rPr>
          <w:rFonts w:eastAsia="Times New Roman"/>
          <w:lang w:eastAsia="es-ES"/>
        </w:rPr>
        <w:t>IF(</w:t>
      </w:r>
      <w:proofErr w:type="gramStart"/>
      <w:r w:rsidRPr="0021158C">
        <w:rPr>
          <w:rFonts w:eastAsia="Times New Roman"/>
          <w:lang w:eastAsia="es-ES"/>
        </w:rPr>
        <w:t>Calendario[</w:t>
      </w:r>
      <w:proofErr w:type="gramEnd"/>
      <w:r w:rsidRPr="0021158C">
        <w:rPr>
          <w:rFonts w:eastAsia="Times New Roman"/>
          <w:lang w:eastAsia="es-ES"/>
        </w:rPr>
        <w:t xml:space="preserve">Fecha] &gt;= DATE(YEAR(Calendario[Fecha]), 6, 21) &amp;&amp; </w:t>
      </w:r>
    </w:p>
    <w:p w14:paraId="0C0B37E5" w14:textId="77777777" w:rsidR="00AA1204" w:rsidRPr="0021158C" w:rsidRDefault="00AA1204" w:rsidP="00345C8D">
      <w:pPr>
        <w:rPr>
          <w:rFonts w:eastAsia="Times New Roman"/>
          <w:lang w:eastAsia="es-ES"/>
        </w:rPr>
      </w:pPr>
      <w:proofErr w:type="gramStart"/>
      <w:r w:rsidRPr="0021158C">
        <w:rPr>
          <w:rFonts w:eastAsia="Times New Roman"/>
          <w:lang w:eastAsia="es-ES"/>
        </w:rPr>
        <w:t>Calendario[</w:t>
      </w:r>
      <w:proofErr w:type="gramEnd"/>
      <w:r w:rsidRPr="0021158C">
        <w:rPr>
          <w:rFonts w:eastAsia="Times New Roman"/>
          <w:lang w:eastAsia="es-ES"/>
        </w:rPr>
        <w:t>Fecha] &lt;= DATE(YEAR(Calendario[Fecha]), 9, 20),"Invierno",</w:t>
      </w:r>
    </w:p>
    <w:p w14:paraId="256C1194" w14:textId="77777777" w:rsidR="00AA1204" w:rsidRPr="0021158C" w:rsidRDefault="00AA1204" w:rsidP="00345C8D">
      <w:pPr>
        <w:rPr>
          <w:rFonts w:eastAsia="Times New Roman"/>
          <w:lang w:eastAsia="es-ES"/>
        </w:rPr>
      </w:pPr>
      <w:r w:rsidRPr="0021158C">
        <w:rPr>
          <w:rFonts w:eastAsia="Times New Roman"/>
          <w:lang w:eastAsia="es-ES"/>
        </w:rPr>
        <w:t>IF(</w:t>
      </w:r>
      <w:proofErr w:type="gramStart"/>
      <w:r w:rsidRPr="0021158C">
        <w:rPr>
          <w:rFonts w:eastAsia="Times New Roman"/>
          <w:lang w:eastAsia="es-ES"/>
        </w:rPr>
        <w:t>Calendario[</w:t>
      </w:r>
      <w:proofErr w:type="gramEnd"/>
      <w:r w:rsidRPr="0021158C">
        <w:rPr>
          <w:rFonts w:eastAsia="Times New Roman"/>
          <w:lang w:eastAsia="es-ES"/>
        </w:rPr>
        <w:t xml:space="preserve">Fecha] &gt;= DATE(YEAR(Calendario[Fecha]), 9, 21) &amp;&amp; </w:t>
      </w:r>
    </w:p>
    <w:p w14:paraId="3DEB15E2" w14:textId="77777777" w:rsidR="00AA1204" w:rsidRPr="0021158C" w:rsidRDefault="00AA1204" w:rsidP="00345C8D">
      <w:pPr>
        <w:rPr>
          <w:rFonts w:eastAsia="Times New Roman"/>
          <w:lang w:eastAsia="es-ES"/>
        </w:rPr>
      </w:pPr>
      <w:proofErr w:type="gramStart"/>
      <w:r w:rsidRPr="0021158C">
        <w:rPr>
          <w:rFonts w:eastAsia="Times New Roman"/>
          <w:lang w:eastAsia="es-ES"/>
        </w:rPr>
        <w:t>Calendario[</w:t>
      </w:r>
      <w:proofErr w:type="gramEnd"/>
      <w:r w:rsidRPr="0021158C">
        <w:rPr>
          <w:rFonts w:eastAsia="Times New Roman"/>
          <w:lang w:eastAsia="es-ES"/>
        </w:rPr>
        <w:t>Fecha] &lt;= DATE(YEAR(Calendario[Fecha]), 12, 20),"Primavera",</w:t>
      </w:r>
    </w:p>
    <w:p w14:paraId="7EB36500" w14:textId="77777777" w:rsidR="00AA1204" w:rsidRPr="0021158C" w:rsidRDefault="00AA1204" w:rsidP="00345C8D">
      <w:pPr>
        <w:rPr>
          <w:rFonts w:eastAsia="Times New Roman"/>
          <w:lang w:eastAsia="es-ES"/>
        </w:rPr>
      </w:pPr>
      <w:r w:rsidRPr="0021158C">
        <w:rPr>
          <w:rFonts w:eastAsia="Times New Roman"/>
          <w:lang w:eastAsia="es-ES"/>
        </w:rPr>
        <w:t>"Verano")))</w:t>
      </w:r>
    </w:p>
    <w:p w14:paraId="61DBEDA7" w14:textId="1ACE90D3" w:rsidR="00AA1204" w:rsidRPr="002069DA" w:rsidRDefault="00AA1204" w:rsidP="00AA1204"/>
    <w:p w14:paraId="0196BEC1" w14:textId="749023EE" w:rsidR="00AA1204" w:rsidRDefault="002F7D79" w:rsidP="00AA1204">
      <w:pPr>
        <w:jc w:val="both"/>
        <w:rPr>
          <w:sz w:val="36"/>
          <w:szCs w:val="36"/>
        </w:rPr>
      </w:pPr>
      <w:r>
        <w:rPr>
          <w:sz w:val="36"/>
          <w:szCs w:val="36"/>
        </w:rPr>
        <w:t>13.</w:t>
      </w:r>
      <w:r w:rsidR="00AA1204" w:rsidRPr="00AA1204">
        <w:rPr>
          <w:sz w:val="36"/>
          <w:szCs w:val="36"/>
        </w:rPr>
        <w:t>Relaciones entre tablas</w:t>
      </w:r>
    </w:p>
    <w:p w14:paraId="38A49553" w14:textId="234C82EF" w:rsidR="00AA1204" w:rsidRDefault="00AA1204" w:rsidP="00AA1204"/>
    <w:p w14:paraId="4947CEA2" w14:textId="707BA2EF" w:rsidR="00AA1204" w:rsidRDefault="00A1782C" w:rsidP="00AA1204">
      <w:r>
        <w:t xml:space="preserve">Dentro del contexto del modelo de datos que hemos desarrollado, es esencial establecer una comprensión clara de </w:t>
      </w:r>
      <w:proofErr w:type="spellStart"/>
      <w:r>
        <w:t>como</w:t>
      </w:r>
      <w:proofErr w:type="spellEnd"/>
      <w:r>
        <w:t xml:space="preserve"> las diversas tablas interconectadas se relacionan entre </w:t>
      </w:r>
      <w:proofErr w:type="spellStart"/>
      <w:r>
        <w:t>si</w:t>
      </w:r>
      <w:proofErr w:type="spellEnd"/>
      <w:r>
        <w:t>. Estas relaciones son fundamentales para la integridad y la precisión de la información que se presenta y analiza en el modelo. Esta tabla de relaciones actúa como una hoja de ruta esencial para comprender como los datos fluyen y se vinculan entre las diferentes partes del modelo de datos.</w:t>
      </w:r>
    </w:p>
    <w:p w14:paraId="1861E751" w14:textId="354F6B4D" w:rsidR="00A1782C" w:rsidRDefault="00A1782C" w:rsidP="00AA1204">
      <w:r>
        <w:t xml:space="preserve">La Claridad de las relaciones entre tablas es fundamental para garantizar que el análisis y la presentación de datos sean precisos y significativos. Al proporcionar esta tabla detallada de relaciones, se facilita a los usuarios la comprensión de cómo se estructura el modelo y como pueden navegar de manera efectiva a través de los datos para obtener </w:t>
      </w:r>
      <w:proofErr w:type="spellStart"/>
      <w:r>
        <w:t>insights</w:t>
      </w:r>
      <w:proofErr w:type="spellEnd"/>
      <w:r>
        <w:t xml:space="preserve"> valiosos.</w:t>
      </w:r>
    </w:p>
    <w:p w14:paraId="56AF6F45" w14:textId="52269539" w:rsidR="00AA1204" w:rsidRDefault="00AA1204" w:rsidP="00AA1204"/>
    <w:tbl>
      <w:tblPr>
        <w:tblStyle w:val="Tablaconcuadrcula"/>
        <w:tblW w:w="0" w:type="auto"/>
        <w:tblInd w:w="72" w:type="dxa"/>
        <w:tblLook w:val="04A0" w:firstRow="1" w:lastRow="0" w:firstColumn="1" w:lastColumn="0" w:noHBand="0" w:noVBand="1"/>
      </w:tblPr>
      <w:tblGrid>
        <w:gridCol w:w="2982"/>
        <w:gridCol w:w="2977"/>
        <w:gridCol w:w="2985"/>
      </w:tblGrid>
      <w:tr w:rsidR="00A1782C" w14:paraId="54994E43" w14:textId="77777777" w:rsidTr="00342E5A">
        <w:tc>
          <w:tcPr>
            <w:tcW w:w="8944" w:type="dxa"/>
            <w:gridSpan w:val="3"/>
            <w:vAlign w:val="center"/>
          </w:tcPr>
          <w:p w14:paraId="19C27899" w14:textId="1B75AE12" w:rsidR="00A1782C" w:rsidRDefault="00A1782C" w:rsidP="00342E5A">
            <w:pPr>
              <w:jc w:val="center"/>
            </w:pPr>
            <w:r>
              <w:lastRenderedPageBreak/>
              <w:t>RELACIONES</w:t>
            </w:r>
          </w:p>
        </w:tc>
      </w:tr>
      <w:tr w:rsidR="00A1782C" w14:paraId="2DF44E71" w14:textId="77777777" w:rsidTr="00342E5A">
        <w:tc>
          <w:tcPr>
            <w:tcW w:w="2982" w:type="dxa"/>
          </w:tcPr>
          <w:p w14:paraId="185C4D07" w14:textId="02205D87" w:rsidR="00A1782C" w:rsidRDefault="00A1782C" w:rsidP="00AA1204">
            <w:r>
              <w:t>TABLA</w:t>
            </w:r>
          </w:p>
        </w:tc>
        <w:tc>
          <w:tcPr>
            <w:tcW w:w="2977" w:type="dxa"/>
            <w:vAlign w:val="center"/>
          </w:tcPr>
          <w:p w14:paraId="2803B7E6" w14:textId="70C7D857" w:rsidR="00A1782C" w:rsidRDefault="00A1782C" w:rsidP="00342E5A">
            <w:pPr>
              <w:jc w:val="center"/>
            </w:pPr>
            <w:r>
              <w:t>TABLA</w:t>
            </w:r>
          </w:p>
        </w:tc>
        <w:tc>
          <w:tcPr>
            <w:tcW w:w="2985" w:type="dxa"/>
            <w:vAlign w:val="center"/>
          </w:tcPr>
          <w:p w14:paraId="31B2A86E" w14:textId="2346DE38" w:rsidR="00A1782C" w:rsidRDefault="00A1782C" w:rsidP="00342E5A">
            <w:pPr>
              <w:jc w:val="center"/>
            </w:pPr>
            <w:r>
              <w:t>CAMPO EN COMUN</w:t>
            </w:r>
          </w:p>
        </w:tc>
      </w:tr>
      <w:tr w:rsidR="00A1782C" w14:paraId="7FE5E76A" w14:textId="77777777" w:rsidTr="00A1782C">
        <w:tc>
          <w:tcPr>
            <w:tcW w:w="2982" w:type="dxa"/>
          </w:tcPr>
          <w:p w14:paraId="10720DA9" w14:textId="4F003699" w:rsidR="00A1782C" w:rsidRDefault="00A1782C" w:rsidP="00AA1204">
            <w:r>
              <w:t>CATEGORIAS</w:t>
            </w:r>
          </w:p>
        </w:tc>
        <w:tc>
          <w:tcPr>
            <w:tcW w:w="2977" w:type="dxa"/>
          </w:tcPr>
          <w:p w14:paraId="0282C040" w14:textId="225DC84E" w:rsidR="00A1782C" w:rsidRDefault="00A1782C" w:rsidP="00AA1204">
            <w:r>
              <w:t>VENTAS</w:t>
            </w:r>
          </w:p>
        </w:tc>
        <w:tc>
          <w:tcPr>
            <w:tcW w:w="2985" w:type="dxa"/>
          </w:tcPr>
          <w:p w14:paraId="6D15FF09" w14:textId="42366DA4" w:rsidR="00A1782C" w:rsidRDefault="00A1782C" w:rsidP="00AA1204">
            <w:r>
              <w:t>IDCATEGORIA</w:t>
            </w:r>
          </w:p>
        </w:tc>
      </w:tr>
      <w:tr w:rsidR="00A1782C" w14:paraId="56D69E23" w14:textId="77777777" w:rsidTr="00A1782C">
        <w:tc>
          <w:tcPr>
            <w:tcW w:w="2982" w:type="dxa"/>
          </w:tcPr>
          <w:p w14:paraId="31EBDB0C" w14:textId="218AB16F" w:rsidR="00A1782C" w:rsidRDefault="00A1782C" w:rsidP="00AA1204">
            <w:r>
              <w:t>CIUDADES</w:t>
            </w:r>
          </w:p>
        </w:tc>
        <w:tc>
          <w:tcPr>
            <w:tcW w:w="2977" w:type="dxa"/>
          </w:tcPr>
          <w:p w14:paraId="403F39D8" w14:textId="41D956B7" w:rsidR="00A1782C" w:rsidRDefault="00A1782C" w:rsidP="00AA1204">
            <w:r>
              <w:t>VENTAS</w:t>
            </w:r>
          </w:p>
        </w:tc>
        <w:tc>
          <w:tcPr>
            <w:tcW w:w="2985" w:type="dxa"/>
          </w:tcPr>
          <w:p w14:paraId="549AEF2E" w14:textId="5843BAD0" w:rsidR="00A1782C" w:rsidRDefault="00A1782C" w:rsidP="00AA1204">
            <w:r>
              <w:t>IDCIUDAD</w:t>
            </w:r>
          </w:p>
        </w:tc>
      </w:tr>
      <w:tr w:rsidR="00A1782C" w14:paraId="63BE4ACE" w14:textId="77777777" w:rsidTr="00A1782C">
        <w:tc>
          <w:tcPr>
            <w:tcW w:w="2982" w:type="dxa"/>
          </w:tcPr>
          <w:p w14:paraId="027D8A2C" w14:textId="01AFC762" w:rsidR="00A1782C" w:rsidRDefault="00A1782C" w:rsidP="00AA1204">
            <w:r>
              <w:t>COLORES</w:t>
            </w:r>
          </w:p>
        </w:tc>
        <w:tc>
          <w:tcPr>
            <w:tcW w:w="2977" w:type="dxa"/>
          </w:tcPr>
          <w:p w14:paraId="252A6B37" w14:textId="7F238731" w:rsidR="00A1782C" w:rsidRDefault="00A1782C" w:rsidP="00AA1204">
            <w:r>
              <w:t>VENTAS</w:t>
            </w:r>
          </w:p>
        </w:tc>
        <w:tc>
          <w:tcPr>
            <w:tcW w:w="2985" w:type="dxa"/>
          </w:tcPr>
          <w:p w14:paraId="675FDD6B" w14:textId="28947CFB" w:rsidR="00A1782C" w:rsidRDefault="00A1782C" w:rsidP="00AA1204">
            <w:r>
              <w:t>IDCOLOR</w:t>
            </w:r>
          </w:p>
        </w:tc>
      </w:tr>
      <w:tr w:rsidR="00A1782C" w14:paraId="32A95A7E" w14:textId="77777777" w:rsidTr="00A1782C">
        <w:tc>
          <w:tcPr>
            <w:tcW w:w="2982" w:type="dxa"/>
          </w:tcPr>
          <w:p w14:paraId="1648A11F" w14:textId="77067D2E" w:rsidR="00A1782C" w:rsidRDefault="00A1782C" w:rsidP="00AA1204">
            <w:r>
              <w:t>ESTADOS</w:t>
            </w:r>
          </w:p>
        </w:tc>
        <w:tc>
          <w:tcPr>
            <w:tcW w:w="2977" w:type="dxa"/>
          </w:tcPr>
          <w:p w14:paraId="7B59E565" w14:textId="055EA333" w:rsidR="00A1782C" w:rsidRDefault="00A1782C" w:rsidP="00AA1204">
            <w:r>
              <w:t>VENTAS</w:t>
            </w:r>
          </w:p>
        </w:tc>
        <w:tc>
          <w:tcPr>
            <w:tcW w:w="2985" w:type="dxa"/>
          </w:tcPr>
          <w:p w14:paraId="42C24A4E" w14:textId="16DA5914" w:rsidR="00A1782C" w:rsidRDefault="00A1782C" w:rsidP="00AA1204">
            <w:r>
              <w:t>IDESTADO</w:t>
            </w:r>
          </w:p>
        </w:tc>
      </w:tr>
      <w:tr w:rsidR="00A1782C" w14:paraId="5F052F5A" w14:textId="77777777" w:rsidTr="00A1782C">
        <w:tc>
          <w:tcPr>
            <w:tcW w:w="2982" w:type="dxa"/>
          </w:tcPr>
          <w:p w14:paraId="26016A8B" w14:textId="163F605E" w:rsidR="00A1782C" w:rsidRDefault="00A1782C" w:rsidP="00AA1204">
            <w:r>
              <w:t>FAMILIAS</w:t>
            </w:r>
          </w:p>
        </w:tc>
        <w:tc>
          <w:tcPr>
            <w:tcW w:w="2977" w:type="dxa"/>
          </w:tcPr>
          <w:p w14:paraId="1F611703" w14:textId="1AA791B4" w:rsidR="00A1782C" w:rsidRDefault="00A1782C" w:rsidP="00AA1204">
            <w:r>
              <w:t>VENTAS</w:t>
            </w:r>
          </w:p>
        </w:tc>
        <w:tc>
          <w:tcPr>
            <w:tcW w:w="2985" w:type="dxa"/>
          </w:tcPr>
          <w:p w14:paraId="6ABC90A0" w14:textId="73AEB94B" w:rsidR="00A1782C" w:rsidRDefault="00A1782C" w:rsidP="00AA1204">
            <w:r>
              <w:t>IDFAMILIA</w:t>
            </w:r>
          </w:p>
        </w:tc>
      </w:tr>
      <w:tr w:rsidR="00A1782C" w14:paraId="56DEEC70" w14:textId="77777777" w:rsidTr="00A1782C">
        <w:tc>
          <w:tcPr>
            <w:tcW w:w="2982" w:type="dxa"/>
          </w:tcPr>
          <w:p w14:paraId="64F678BE" w14:textId="1E2F4995" w:rsidR="00A1782C" w:rsidRDefault="00A1782C" w:rsidP="00AA1204">
            <w:r>
              <w:t>GENEROS</w:t>
            </w:r>
          </w:p>
        </w:tc>
        <w:tc>
          <w:tcPr>
            <w:tcW w:w="2977" w:type="dxa"/>
          </w:tcPr>
          <w:p w14:paraId="5E830430" w14:textId="298D6662" w:rsidR="00A1782C" w:rsidRDefault="00A1782C" w:rsidP="00AA1204">
            <w:r>
              <w:t>VENTAS</w:t>
            </w:r>
          </w:p>
        </w:tc>
        <w:tc>
          <w:tcPr>
            <w:tcW w:w="2985" w:type="dxa"/>
          </w:tcPr>
          <w:p w14:paraId="6344863E" w14:textId="0F1EBDFE" w:rsidR="00A1782C" w:rsidRDefault="00A1782C" w:rsidP="00AA1204">
            <w:r>
              <w:t>IDGENERO</w:t>
            </w:r>
          </w:p>
        </w:tc>
      </w:tr>
      <w:tr w:rsidR="00A1782C" w14:paraId="54948F4C" w14:textId="77777777" w:rsidTr="00A1782C">
        <w:tc>
          <w:tcPr>
            <w:tcW w:w="2982" w:type="dxa"/>
          </w:tcPr>
          <w:p w14:paraId="0D3CD467" w14:textId="2542A22C" w:rsidR="00A1782C" w:rsidRDefault="00A1782C" w:rsidP="00AA1204">
            <w:r>
              <w:t>REGIONES</w:t>
            </w:r>
          </w:p>
        </w:tc>
        <w:tc>
          <w:tcPr>
            <w:tcW w:w="2977" w:type="dxa"/>
          </w:tcPr>
          <w:p w14:paraId="71AD2B50" w14:textId="309D75B9" w:rsidR="00A1782C" w:rsidRDefault="00A1782C" w:rsidP="00AA1204">
            <w:r>
              <w:t>VENTAS</w:t>
            </w:r>
          </w:p>
        </w:tc>
        <w:tc>
          <w:tcPr>
            <w:tcW w:w="2985" w:type="dxa"/>
          </w:tcPr>
          <w:p w14:paraId="1B63893C" w14:textId="72985613" w:rsidR="00A1782C" w:rsidRDefault="00A1782C" w:rsidP="00AA1204">
            <w:r>
              <w:t>IDREGION</w:t>
            </w:r>
          </w:p>
        </w:tc>
      </w:tr>
      <w:tr w:rsidR="00A1782C" w14:paraId="62111776" w14:textId="77777777" w:rsidTr="00A1782C">
        <w:tc>
          <w:tcPr>
            <w:tcW w:w="2982" w:type="dxa"/>
          </w:tcPr>
          <w:p w14:paraId="0AB80518" w14:textId="2FD037FF" w:rsidR="00A1782C" w:rsidRDefault="00A1782C" w:rsidP="00AA1204">
            <w:r>
              <w:t>TIPO DE PRODUCTO</w:t>
            </w:r>
          </w:p>
        </w:tc>
        <w:tc>
          <w:tcPr>
            <w:tcW w:w="2977" w:type="dxa"/>
          </w:tcPr>
          <w:p w14:paraId="50A8268F" w14:textId="23BA15EC" w:rsidR="00A1782C" w:rsidRDefault="00A1782C" w:rsidP="00AA1204">
            <w:r>
              <w:t>VENTAS</w:t>
            </w:r>
          </w:p>
        </w:tc>
        <w:tc>
          <w:tcPr>
            <w:tcW w:w="2985" w:type="dxa"/>
          </w:tcPr>
          <w:p w14:paraId="5DDC28AB" w14:textId="1B5D7D49" w:rsidR="00A1782C" w:rsidRDefault="00A1782C" w:rsidP="00AA1204">
            <w:r>
              <w:t>IDTIPOPRODUCTO</w:t>
            </w:r>
          </w:p>
        </w:tc>
      </w:tr>
      <w:tr w:rsidR="00A1782C" w14:paraId="2C831D85" w14:textId="77777777" w:rsidTr="00A1782C">
        <w:tc>
          <w:tcPr>
            <w:tcW w:w="2982" w:type="dxa"/>
          </w:tcPr>
          <w:p w14:paraId="40125570" w14:textId="40EB1563" w:rsidR="00A1782C" w:rsidRDefault="00A1782C" w:rsidP="00AA1204">
            <w:r>
              <w:t>TIPO DE VENTA</w:t>
            </w:r>
          </w:p>
        </w:tc>
        <w:tc>
          <w:tcPr>
            <w:tcW w:w="2977" w:type="dxa"/>
          </w:tcPr>
          <w:p w14:paraId="1A646FE6" w14:textId="34E7BECD" w:rsidR="00A1782C" w:rsidRDefault="00A1782C" w:rsidP="00AA1204">
            <w:r>
              <w:t>VENTAS</w:t>
            </w:r>
          </w:p>
        </w:tc>
        <w:tc>
          <w:tcPr>
            <w:tcW w:w="2985" w:type="dxa"/>
          </w:tcPr>
          <w:p w14:paraId="1A25859A" w14:textId="2D521F20" w:rsidR="00A1782C" w:rsidRDefault="00A1782C" w:rsidP="00AA1204">
            <w:r>
              <w:t>IDTIPOVENTA</w:t>
            </w:r>
          </w:p>
        </w:tc>
      </w:tr>
      <w:tr w:rsidR="00A1782C" w14:paraId="67647109" w14:textId="77777777" w:rsidTr="00A1782C">
        <w:tc>
          <w:tcPr>
            <w:tcW w:w="2982" w:type="dxa"/>
          </w:tcPr>
          <w:p w14:paraId="5C67E7F6" w14:textId="46ADB676" w:rsidR="00A1782C" w:rsidRDefault="00A1782C" w:rsidP="00AA1204">
            <w:r>
              <w:t>VENDEDOR</w:t>
            </w:r>
          </w:p>
        </w:tc>
        <w:tc>
          <w:tcPr>
            <w:tcW w:w="2977" w:type="dxa"/>
          </w:tcPr>
          <w:p w14:paraId="193AA6A1" w14:textId="398F7D90" w:rsidR="00A1782C" w:rsidRDefault="00A1782C" w:rsidP="00AA1204">
            <w:r>
              <w:t>VENTAS</w:t>
            </w:r>
          </w:p>
        </w:tc>
        <w:tc>
          <w:tcPr>
            <w:tcW w:w="2985" w:type="dxa"/>
          </w:tcPr>
          <w:p w14:paraId="7A17354B" w14:textId="5E68FB56" w:rsidR="00A1782C" w:rsidRDefault="00A1782C" w:rsidP="00AA1204">
            <w:r>
              <w:t>IDVENDEDOR</w:t>
            </w:r>
          </w:p>
        </w:tc>
      </w:tr>
      <w:tr w:rsidR="00A1782C" w14:paraId="00BE209C" w14:textId="77777777" w:rsidTr="00A1782C">
        <w:tc>
          <w:tcPr>
            <w:tcW w:w="2982" w:type="dxa"/>
          </w:tcPr>
          <w:p w14:paraId="25A93889" w14:textId="1200EFCA" w:rsidR="00A1782C" w:rsidRDefault="00A1782C" w:rsidP="00AA1204">
            <w:r>
              <w:t>CALENDARIO</w:t>
            </w:r>
          </w:p>
        </w:tc>
        <w:tc>
          <w:tcPr>
            <w:tcW w:w="2977" w:type="dxa"/>
          </w:tcPr>
          <w:p w14:paraId="67EAB137" w14:textId="50D0D4E7" w:rsidR="00A1782C" w:rsidRDefault="00A1782C" w:rsidP="00AA1204">
            <w:r>
              <w:t>VENTAS</w:t>
            </w:r>
          </w:p>
        </w:tc>
        <w:tc>
          <w:tcPr>
            <w:tcW w:w="2985" w:type="dxa"/>
          </w:tcPr>
          <w:p w14:paraId="319D75D4" w14:textId="04F24106" w:rsidR="00A1782C" w:rsidRDefault="00342E5A" w:rsidP="00AA1204">
            <w:r>
              <w:t>FECHA</w:t>
            </w:r>
          </w:p>
        </w:tc>
      </w:tr>
    </w:tbl>
    <w:p w14:paraId="2D3782DA" w14:textId="4959EE2A" w:rsidR="00A1782C" w:rsidRDefault="00A1782C" w:rsidP="00AA1204"/>
    <w:p w14:paraId="226BB3C8" w14:textId="6BE26DEF" w:rsidR="002069DA" w:rsidRDefault="00F3755D" w:rsidP="00AA1204">
      <w:r>
        <w:t>Se ocultan todos los campos de tipo ID ya que los mismos no serán utilizados en los gráficos.</w:t>
      </w:r>
    </w:p>
    <w:p w14:paraId="5E49535E" w14:textId="17614E7D" w:rsidR="00F3755D" w:rsidRDefault="00F3755D" w:rsidP="00AA1204">
      <w:r>
        <w:t>A continuación, se muestra una imagen con los campos ocultados:</w:t>
      </w:r>
    </w:p>
    <w:p w14:paraId="698F88A3" w14:textId="1527AA45" w:rsidR="00F3755D" w:rsidRDefault="00345C8D" w:rsidP="00AA1204">
      <w:r>
        <w:rPr>
          <w:noProof/>
        </w:rPr>
        <w:drawing>
          <wp:inline distT="0" distB="0" distL="0" distR="0" wp14:anchorId="2DBBC906" wp14:editId="0879197A">
            <wp:extent cx="5662665" cy="3707934"/>
            <wp:effectExtent l="0" t="0" r="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04733" cy="3735480"/>
                    </a:xfrm>
                    <a:prstGeom prst="rect">
                      <a:avLst/>
                    </a:prstGeom>
                  </pic:spPr>
                </pic:pic>
              </a:graphicData>
            </a:graphic>
          </wp:inline>
        </w:drawing>
      </w:r>
    </w:p>
    <w:p w14:paraId="1A2CF886" w14:textId="20C3FF19" w:rsidR="00F3755D" w:rsidRDefault="00F3755D" w:rsidP="00AA1204"/>
    <w:p w14:paraId="1A1E27B1" w14:textId="11E58154" w:rsidR="00345C8D" w:rsidRDefault="00345C8D" w:rsidP="00AA1204"/>
    <w:p w14:paraId="2C9F26B1" w14:textId="77777777" w:rsidR="00345C8D" w:rsidRDefault="00345C8D" w:rsidP="00AA1204"/>
    <w:p w14:paraId="4B1414DC" w14:textId="213CF366" w:rsidR="002F7D79" w:rsidRPr="00711B89" w:rsidRDefault="002F7D79" w:rsidP="002F7D79">
      <w:pPr>
        <w:jc w:val="both"/>
        <w:rPr>
          <w:sz w:val="36"/>
          <w:szCs w:val="36"/>
        </w:rPr>
      </w:pPr>
      <w:r>
        <w:rPr>
          <w:sz w:val="36"/>
          <w:szCs w:val="36"/>
        </w:rPr>
        <w:lastRenderedPageBreak/>
        <w:t>14.Columnas calculadas / Medidas / Visualizaciones</w:t>
      </w:r>
    </w:p>
    <w:p w14:paraId="7238E652" w14:textId="501728F0" w:rsidR="00F3755D" w:rsidRDefault="00F3755D" w:rsidP="002F7D79"/>
    <w:p w14:paraId="238A6E9C" w14:textId="27C12A6E" w:rsidR="002F7D79" w:rsidRDefault="002F7D79" w:rsidP="002F7D79">
      <w:r>
        <w:t xml:space="preserve">En </w:t>
      </w:r>
      <w:proofErr w:type="spellStart"/>
      <w:r>
        <w:t>Power</w:t>
      </w:r>
      <w:proofErr w:type="spellEnd"/>
      <w:r>
        <w:t xml:space="preserve"> BI, las Medidas son utilizadas para realizar cálculos específicos o para agregar datos en base a ciertas condiciones. Estas medidas son creadas utilizando el lenguaje de </w:t>
      </w:r>
      <w:proofErr w:type="spellStart"/>
      <w:r>
        <w:t>formulas</w:t>
      </w:r>
      <w:proofErr w:type="spellEnd"/>
      <w:r>
        <w:t xml:space="preserve"> de </w:t>
      </w:r>
      <w:proofErr w:type="spellStart"/>
      <w:r>
        <w:t>Power</w:t>
      </w:r>
      <w:proofErr w:type="spellEnd"/>
      <w:r>
        <w:t xml:space="preserve"> BI llamado DAX (Data </w:t>
      </w:r>
      <w:proofErr w:type="spellStart"/>
      <w:r>
        <w:t>Analysis</w:t>
      </w:r>
      <w:proofErr w:type="spellEnd"/>
      <w:r>
        <w:t xml:space="preserve"> </w:t>
      </w:r>
      <w:proofErr w:type="spellStart"/>
      <w:r>
        <w:t>Expressions</w:t>
      </w:r>
      <w:proofErr w:type="spellEnd"/>
      <w:r>
        <w:t>).</w:t>
      </w:r>
    </w:p>
    <w:p w14:paraId="68A55555" w14:textId="0A8BFB17" w:rsidR="002F7D79" w:rsidRDefault="002F7D79" w:rsidP="002F7D79">
      <w:r>
        <w:t>Las medidas permiten realizar análisis mas avanzados y obtener información especificas que no esta disponible en los conjuntos de datos originales. Aquí hay algunos usos comunes:</w:t>
      </w:r>
    </w:p>
    <w:p w14:paraId="0720D57B" w14:textId="7D7B0D53" w:rsidR="002F7D79" w:rsidRDefault="002F7D79" w:rsidP="002F7D79">
      <w:pPr>
        <w:pStyle w:val="Prrafodelista"/>
        <w:numPr>
          <w:ilvl w:val="0"/>
          <w:numId w:val="13"/>
        </w:numPr>
      </w:pPr>
      <w:r>
        <w:t>Cálculos personalizados</w:t>
      </w:r>
    </w:p>
    <w:p w14:paraId="7B829661" w14:textId="33AF1553" w:rsidR="002F7D79" w:rsidRDefault="002F7D79" w:rsidP="002F7D79">
      <w:pPr>
        <w:pStyle w:val="Prrafodelista"/>
        <w:numPr>
          <w:ilvl w:val="0"/>
          <w:numId w:val="13"/>
        </w:numPr>
      </w:pPr>
      <w:r>
        <w:t>Indicadores clave de rendimiento</w:t>
      </w:r>
    </w:p>
    <w:p w14:paraId="5ED1D303" w14:textId="39B3ED14" w:rsidR="002F7D79" w:rsidRDefault="002F7D79" w:rsidP="002F7D79">
      <w:pPr>
        <w:pStyle w:val="Prrafodelista"/>
        <w:numPr>
          <w:ilvl w:val="0"/>
          <w:numId w:val="13"/>
        </w:numPr>
      </w:pPr>
      <w:r>
        <w:t>Análisis de tendencias y variaciones</w:t>
      </w:r>
    </w:p>
    <w:p w14:paraId="72D26B41" w14:textId="16590647" w:rsidR="002F7D79" w:rsidRDefault="002F7D79" w:rsidP="002F7D79">
      <w:pPr>
        <w:pStyle w:val="Prrafodelista"/>
        <w:numPr>
          <w:ilvl w:val="0"/>
          <w:numId w:val="13"/>
        </w:numPr>
      </w:pPr>
      <w:r>
        <w:t>Filtrado dinámico</w:t>
      </w:r>
    </w:p>
    <w:p w14:paraId="631F4E86" w14:textId="2C3392AF" w:rsidR="002F7D79" w:rsidRDefault="002F7D79" w:rsidP="002F7D79">
      <w:pPr>
        <w:pStyle w:val="Prrafodelista"/>
        <w:numPr>
          <w:ilvl w:val="0"/>
          <w:numId w:val="13"/>
        </w:numPr>
      </w:pPr>
      <w:r>
        <w:t>Segmentación y agrupación</w:t>
      </w:r>
    </w:p>
    <w:p w14:paraId="56D0F0C1" w14:textId="77CD5B2E" w:rsidR="002F7D79" w:rsidRDefault="002F7D79" w:rsidP="002F7D79">
      <w:pPr>
        <w:pStyle w:val="Prrafodelista"/>
        <w:numPr>
          <w:ilvl w:val="0"/>
          <w:numId w:val="13"/>
        </w:numPr>
      </w:pPr>
      <w:r>
        <w:t>Cálculos condicionales</w:t>
      </w:r>
    </w:p>
    <w:p w14:paraId="18CFA61D" w14:textId="1B80AA81" w:rsidR="002F7D79" w:rsidRDefault="002F7D79" w:rsidP="002F7D79">
      <w:pPr>
        <w:pStyle w:val="Prrafodelista"/>
        <w:numPr>
          <w:ilvl w:val="0"/>
          <w:numId w:val="13"/>
        </w:numPr>
      </w:pPr>
      <w:r>
        <w:t xml:space="preserve">Comparación con objetivos o </w:t>
      </w:r>
      <w:proofErr w:type="spellStart"/>
      <w:r>
        <w:t>benchmark</w:t>
      </w:r>
      <w:proofErr w:type="spellEnd"/>
    </w:p>
    <w:p w14:paraId="642D6E4F" w14:textId="17FB86A3" w:rsidR="002F7D79" w:rsidRDefault="002F7D79" w:rsidP="002F7D79">
      <w:r>
        <w:t xml:space="preserve">Estas medidas pueden ser utilizadas en tablas, </w:t>
      </w:r>
      <w:r w:rsidR="00345C8D">
        <w:t>gráficos</w:t>
      </w:r>
      <w:r>
        <w:t>, y otros elementos visuales en informes y paneles.</w:t>
      </w:r>
    </w:p>
    <w:p w14:paraId="019682D7" w14:textId="249ECD8A" w:rsidR="002F7D79" w:rsidRDefault="002F7D79" w:rsidP="002F7D79"/>
    <w:p w14:paraId="7B3FE386" w14:textId="2B32D876" w:rsidR="002F7D79" w:rsidRDefault="00345C8D" w:rsidP="00345C8D">
      <w:r>
        <w:t>P</w:t>
      </w:r>
      <w:r w:rsidR="002F7D79">
        <w:t>ara este proyecto se generan las siguientes medidas:</w:t>
      </w:r>
    </w:p>
    <w:p w14:paraId="7AED2845" w14:textId="1C77A151" w:rsidR="002F7D79" w:rsidRDefault="002F7D79" w:rsidP="00345C8D">
      <w:proofErr w:type="gramStart"/>
      <w:r>
        <w:t>Total</w:t>
      </w:r>
      <w:proofErr w:type="gramEnd"/>
      <w:r>
        <w:t xml:space="preserve"> Facturado: calcula el total facturado por la empresa sumando la columna Total de la tabla Ventas.</w:t>
      </w:r>
    </w:p>
    <w:p w14:paraId="34745254" w14:textId="1D6EDEA3" w:rsidR="002F7D79" w:rsidRDefault="002F7D79" w:rsidP="00345C8D">
      <w:r>
        <w:t xml:space="preserve">Total Facturado = </w:t>
      </w:r>
      <w:proofErr w:type="gramStart"/>
      <w:r>
        <w:t>SUM(</w:t>
      </w:r>
      <w:proofErr w:type="gramEnd"/>
      <w:r w:rsidR="004D2FB8">
        <w:t>Ventas [</w:t>
      </w:r>
      <w:r>
        <w:t>Total])</w:t>
      </w:r>
    </w:p>
    <w:p w14:paraId="1969D786" w14:textId="49B29431" w:rsidR="002F7D79" w:rsidRDefault="002F7D79" w:rsidP="00345C8D"/>
    <w:p w14:paraId="62EBE813" w14:textId="76566C29" w:rsidR="004D2FB8" w:rsidRDefault="004D2FB8" w:rsidP="00345C8D">
      <w:proofErr w:type="gramStart"/>
      <w:r>
        <w:t>TOTAL</w:t>
      </w:r>
      <w:proofErr w:type="gramEnd"/>
      <w:r>
        <w:t xml:space="preserve"> RENTABILIDAD: utilizando la función SUM, suma todos los valores del campo RENTABILIDAD de la tabla VENTAS.</w:t>
      </w:r>
    </w:p>
    <w:p w14:paraId="6C80461F" w14:textId="2BA60921" w:rsidR="004D2FB8" w:rsidRDefault="004D2FB8" w:rsidP="00345C8D">
      <w:proofErr w:type="gramStart"/>
      <w:r w:rsidRPr="004D2FB8">
        <w:t>Total</w:t>
      </w:r>
      <w:proofErr w:type="gramEnd"/>
      <w:r w:rsidRPr="004D2FB8">
        <w:t xml:space="preserve"> Rentabilidad = SUM(VENTAS[Rentabilidad])</w:t>
      </w:r>
    </w:p>
    <w:p w14:paraId="1BB8F2DC" w14:textId="77777777" w:rsidR="004D2FB8" w:rsidRDefault="004D2FB8" w:rsidP="00345C8D"/>
    <w:p w14:paraId="29F535D0" w14:textId="270D99E4" w:rsidR="004D2FB8" w:rsidRDefault="004D2FB8" w:rsidP="00345C8D">
      <w:r>
        <w:t>VENTAS: utilizando la función COUNTROWS, cuenta las filas que contiene la tabla VENTAS. Utiliza el botón de la “comilla” para formatear esta medida.</w:t>
      </w:r>
    </w:p>
    <w:p w14:paraId="3705A06E" w14:textId="185182C3" w:rsidR="004D2FB8" w:rsidRDefault="004D2FB8" w:rsidP="00345C8D">
      <w:r w:rsidRPr="004D2FB8">
        <w:t>Ventas = COUNTROWS(VENTAS)</w:t>
      </w:r>
    </w:p>
    <w:p w14:paraId="0A122E90" w14:textId="7690F4DE" w:rsidR="004D2FB8" w:rsidRDefault="004D2FB8" w:rsidP="00345C8D"/>
    <w:p w14:paraId="320EEF72" w14:textId="60805DB1" w:rsidR="004D2FB8" w:rsidRDefault="004D2FB8" w:rsidP="00345C8D">
      <w:r>
        <w:t>FACTURACION PROMEDIO: utilizando la función AVERAGE, promedia los valores del campo TOTAL de la tabla VENTAS.</w:t>
      </w:r>
    </w:p>
    <w:p w14:paraId="37972AB7" w14:textId="2B4B0DDE" w:rsidR="004D2FB8" w:rsidRDefault="004D2FB8" w:rsidP="00345C8D">
      <w:proofErr w:type="spellStart"/>
      <w:r w:rsidRPr="004D2FB8">
        <w:t>Facturacion</w:t>
      </w:r>
      <w:proofErr w:type="spellEnd"/>
      <w:r w:rsidRPr="004D2FB8">
        <w:t xml:space="preserve"> Promedio = AVERAGE(VENTAS[Total])</w:t>
      </w:r>
    </w:p>
    <w:p w14:paraId="56583BCB" w14:textId="77777777" w:rsidR="004D2FB8" w:rsidRDefault="004D2FB8" w:rsidP="00345C8D"/>
    <w:p w14:paraId="06861DD9" w14:textId="36F670A3" w:rsidR="004D2FB8" w:rsidRDefault="004D2FB8" w:rsidP="00345C8D">
      <w:r>
        <w:t>RENTABILIDAD PROMEDIO: utilizando la función AVERAGE, promedia los valores del campo RENTABILIDAD de la tabla VENTAS.</w:t>
      </w:r>
    </w:p>
    <w:p w14:paraId="274BDBDB" w14:textId="5273D3C7" w:rsidR="004D2FB8" w:rsidRDefault="004D2FB8" w:rsidP="00345C8D">
      <w:r w:rsidRPr="004D2FB8">
        <w:t>Rentabilidad Promedio = AVERAGE(VENTAS[Rentabilidad])</w:t>
      </w:r>
    </w:p>
    <w:p w14:paraId="6AA181B0" w14:textId="77777777" w:rsidR="004D2FB8" w:rsidRDefault="004D2FB8" w:rsidP="00345C8D"/>
    <w:p w14:paraId="0178B68F" w14:textId="40904ABE" w:rsidR="004D2FB8" w:rsidRDefault="004D2FB8" w:rsidP="00345C8D">
      <w:r>
        <w:t>TASA: con una medida rápida, calcula la tasa de crecimiento trimestral, tomando como referencia el total facturado por la empresa.</w:t>
      </w:r>
    </w:p>
    <w:p w14:paraId="0A97E37A" w14:textId="77777777" w:rsidR="004D2FB8" w:rsidRPr="004D2FB8" w:rsidRDefault="004D2FB8" w:rsidP="00345C8D">
      <w:r w:rsidRPr="004D2FB8">
        <w:lastRenderedPageBreak/>
        <w:t xml:space="preserve">Tasa = </w:t>
      </w:r>
    </w:p>
    <w:p w14:paraId="7FFE8380" w14:textId="77777777" w:rsidR="004D2FB8" w:rsidRPr="004D2FB8" w:rsidRDefault="004D2FB8" w:rsidP="00345C8D">
      <w:r w:rsidRPr="004D2FB8">
        <w:t xml:space="preserve">VAR __PREV_QUARTER = </w:t>
      </w:r>
      <w:proofErr w:type="gramStart"/>
      <w:r w:rsidRPr="004D2FB8">
        <w:t>CALCULATE(</w:t>
      </w:r>
      <w:proofErr w:type="gramEnd"/>
      <w:r w:rsidRPr="004D2FB8">
        <w:t>[Total Facturado], DATEADD('calendario'[Fecha], -1, QUARTER))</w:t>
      </w:r>
    </w:p>
    <w:p w14:paraId="6207D0F1" w14:textId="77777777" w:rsidR="004D2FB8" w:rsidRPr="004D2FB8" w:rsidRDefault="004D2FB8" w:rsidP="00345C8D">
      <w:pPr>
        <w:rPr>
          <w:lang w:val="en-US"/>
        </w:rPr>
      </w:pPr>
      <w:r w:rsidRPr="004D2FB8">
        <w:rPr>
          <w:lang w:val="en-US"/>
        </w:rPr>
        <w:t>RETURN</w:t>
      </w:r>
    </w:p>
    <w:p w14:paraId="2BEEDBEC" w14:textId="77777777" w:rsidR="004D2FB8" w:rsidRDefault="004D2FB8" w:rsidP="00345C8D">
      <w:pPr>
        <w:rPr>
          <w:lang w:val="en-US"/>
        </w:rPr>
      </w:pPr>
      <w:r w:rsidRPr="004D2FB8">
        <w:rPr>
          <w:lang w:val="en-US"/>
        </w:rPr>
        <w:t>IF(SELECTEDVALUE(CALENDARIO[</w:t>
      </w:r>
      <w:proofErr w:type="spellStart"/>
      <w:r w:rsidRPr="004D2FB8">
        <w:rPr>
          <w:lang w:val="en-US"/>
        </w:rPr>
        <w:t>Trimestre</w:t>
      </w:r>
      <w:proofErr w:type="spellEnd"/>
      <w:r w:rsidRPr="004D2FB8">
        <w:rPr>
          <w:lang w:val="en-US"/>
        </w:rPr>
        <w:t>]) IN VALUES (CALENDARIO[</w:t>
      </w:r>
      <w:proofErr w:type="spellStart"/>
      <w:r w:rsidRPr="004D2FB8">
        <w:rPr>
          <w:lang w:val="en-US"/>
        </w:rPr>
        <w:t>Trimestre</w:t>
      </w:r>
      <w:proofErr w:type="spellEnd"/>
      <w:r w:rsidRPr="004D2FB8">
        <w:rPr>
          <w:lang w:val="en-US"/>
        </w:rPr>
        <w:t>]),</w:t>
      </w:r>
    </w:p>
    <w:p w14:paraId="7A901F81" w14:textId="18A27854" w:rsidR="004D2FB8" w:rsidRPr="004D2FB8" w:rsidRDefault="004D2FB8" w:rsidP="00345C8D">
      <w:pPr>
        <w:rPr>
          <w:lang w:val="en-US"/>
        </w:rPr>
      </w:pPr>
      <w:proofErr w:type="gramStart"/>
      <w:r w:rsidRPr="004D2FB8">
        <w:rPr>
          <w:lang w:val="en-US"/>
        </w:rPr>
        <w:t>DIVIDE(</w:t>
      </w:r>
      <w:proofErr w:type="gramEnd"/>
      <w:r w:rsidRPr="004D2FB8">
        <w:rPr>
          <w:lang w:val="en-US"/>
        </w:rPr>
        <w:t xml:space="preserve">[Total </w:t>
      </w:r>
      <w:proofErr w:type="spellStart"/>
      <w:r w:rsidRPr="004D2FB8">
        <w:rPr>
          <w:lang w:val="en-US"/>
        </w:rPr>
        <w:t>Facturado</w:t>
      </w:r>
      <w:proofErr w:type="spellEnd"/>
      <w:r w:rsidRPr="004D2FB8">
        <w:rPr>
          <w:lang w:val="en-US"/>
        </w:rPr>
        <w:t>] - __PREV_QUARTER, __PREV_QUARTER), BLANK())</w:t>
      </w:r>
    </w:p>
    <w:p w14:paraId="122E6EA1" w14:textId="1A56E22B" w:rsidR="004D2FB8" w:rsidRPr="004D2FB8" w:rsidRDefault="004D2FB8" w:rsidP="00345C8D">
      <w:pPr>
        <w:rPr>
          <w:lang w:val="en-US"/>
        </w:rPr>
      </w:pPr>
    </w:p>
    <w:p w14:paraId="122F50A2" w14:textId="2D7596AC" w:rsidR="004D2FB8" w:rsidRDefault="004D2FB8" w:rsidP="00345C8D">
      <w:r>
        <w:t>DIFERENCIA: a partir de una copia de la medida TASA, calcula la diferencia de facturación de un trimestre a otro.</w:t>
      </w:r>
    </w:p>
    <w:p w14:paraId="0A82990C" w14:textId="77777777" w:rsidR="004D2FB8" w:rsidRDefault="004D2FB8" w:rsidP="00345C8D">
      <w:r>
        <w:t xml:space="preserve">Diferencia = </w:t>
      </w:r>
    </w:p>
    <w:p w14:paraId="4F3616C8" w14:textId="77777777" w:rsidR="004D2FB8" w:rsidRDefault="004D2FB8" w:rsidP="00345C8D">
      <w:r>
        <w:t xml:space="preserve">VAR __PREV_QUARTER = </w:t>
      </w:r>
      <w:proofErr w:type="gramStart"/>
      <w:r>
        <w:t>CALCULATE(</w:t>
      </w:r>
      <w:proofErr w:type="gramEnd"/>
      <w:r>
        <w:t>[Total Facturado], DATEADD('calendario'[Fecha], -1, QUARTER))</w:t>
      </w:r>
    </w:p>
    <w:p w14:paraId="6914E40D" w14:textId="77777777" w:rsidR="004D2FB8" w:rsidRPr="00C95EF2" w:rsidRDefault="004D2FB8" w:rsidP="00345C8D">
      <w:r w:rsidRPr="00C95EF2">
        <w:t>RETURN</w:t>
      </w:r>
    </w:p>
    <w:p w14:paraId="1322206D" w14:textId="617DA80E" w:rsidR="004D2FB8" w:rsidRPr="00C95EF2" w:rsidRDefault="004D2FB8" w:rsidP="00345C8D">
      <w:r w:rsidRPr="00C95EF2">
        <w:t xml:space="preserve">IF(SELECTEDVALUE(CALENDARIO[Trimestre]) IN VALUES (CALENDARIO[Trimestre]) &amp;&amp; __PREV_QUARTER &lt;&gt; </w:t>
      </w:r>
      <w:proofErr w:type="gramStart"/>
      <w:r w:rsidRPr="00C95EF2">
        <w:t>0 ,</w:t>
      </w:r>
      <w:proofErr w:type="gramEnd"/>
      <w:r w:rsidRPr="00C95EF2">
        <w:t xml:space="preserve"> [Total Facturado] - __PREV_QUARTER, BLANK())</w:t>
      </w:r>
    </w:p>
    <w:p w14:paraId="65F51147" w14:textId="05A4C1A4" w:rsidR="004D2FB8" w:rsidRPr="00C95EF2" w:rsidRDefault="004D2FB8" w:rsidP="00345C8D"/>
    <w:p w14:paraId="1CA552D3" w14:textId="1C1498C2" w:rsidR="004D2FB8" w:rsidRDefault="004D2FB8" w:rsidP="00345C8D">
      <w:r>
        <w:t>EVALUACION: califica la rentabilidad trimestral de la empresa. Si la rentabilidad total fue inferior a 1.000.000, mostrar una estrella. Si la rentabilidad total se ubicó entre 1.000.000 y 2.500.000, mostrar 2 estrellas. Si la rentabilidad total se ubicó entre 2.500.000 y 3.500.000, mostrar 3 estrellas. Si la rentabilidad total se ubicó entre 3.500.000 y 5.000.000, mostrar 4 estrellas. Si la rentabilidad total fue superior a 5.000.000, mostrar 5 estrellas.</w:t>
      </w:r>
    </w:p>
    <w:p w14:paraId="20C0E57C" w14:textId="77777777" w:rsidR="004D2FB8" w:rsidRDefault="004D2FB8" w:rsidP="00345C8D">
      <w:r>
        <w:t xml:space="preserve">Evaluación = </w:t>
      </w:r>
    </w:p>
    <w:p w14:paraId="2330819E" w14:textId="77777777" w:rsidR="004D2FB8" w:rsidRDefault="004D2FB8" w:rsidP="00345C8D">
      <w:r>
        <w:t xml:space="preserve">VAR Estrella = </w:t>
      </w:r>
      <w:proofErr w:type="spellStart"/>
      <w:proofErr w:type="gramStart"/>
      <w:r>
        <w:t>unichar</w:t>
      </w:r>
      <w:proofErr w:type="spellEnd"/>
      <w:r>
        <w:t>(</w:t>
      </w:r>
      <w:proofErr w:type="gramEnd"/>
      <w:r>
        <w:t>128970)</w:t>
      </w:r>
    </w:p>
    <w:p w14:paraId="16E94D63" w14:textId="77777777" w:rsidR="004D2FB8" w:rsidRDefault="004D2FB8" w:rsidP="00345C8D">
      <w:r>
        <w:t>RETURN</w:t>
      </w:r>
    </w:p>
    <w:p w14:paraId="0F4A9148" w14:textId="77777777" w:rsidR="004D2FB8" w:rsidRPr="00C95EF2" w:rsidRDefault="004D2FB8" w:rsidP="00345C8D">
      <w:pPr>
        <w:rPr>
          <w:lang w:val="en-US"/>
        </w:rPr>
      </w:pPr>
      <w:proofErr w:type="gramStart"/>
      <w:r w:rsidRPr="00C95EF2">
        <w:rPr>
          <w:lang w:val="en-US"/>
        </w:rPr>
        <w:t>if(</w:t>
      </w:r>
      <w:proofErr w:type="gramEnd"/>
      <w:r w:rsidRPr="00C95EF2">
        <w:rPr>
          <w:lang w:val="en-US"/>
        </w:rPr>
        <w:t>SELECTEDVALUE(</w:t>
      </w:r>
      <w:proofErr w:type="spellStart"/>
      <w:r w:rsidRPr="00C95EF2">
        <w:rPr>
          <w:lang w:val="en-US"/>
        </w:rPr>
        <w:t>calendario</w:t>
      </w:r>
      <w:proofErr w:type="spellEnd"/>
      <w:r w:rsidRPr="00C95EF2">
        <w:rPr>
          <w:lang w:val="en-US"/>
        </w:rPr>
        <w:t>[</w:t>
      </w:r>
      <w:proofErr w:type="spellStart"/>
      <w:r w:rsidRPr="00C95EF2">
        <w:rPr>
          <w:lang w:val="en-US"/>
        </w:rPr>
        <w:t>Trimestre</w:t>
      </w:r>
      <w:proofErr w:type="spellEnd"/>
      <w:r w:rsidRPr="00C95EF2">
        <w:rPr>
          <w:lang w:val="en-US"/>
        </w:rPr>
        <w:t>]) IN VALUES(</w:t>
      </w:r>
      <w:proofErr w:type="spellStart"/>
      <w:r w:rsidRPr="00C95EF2">
        <w:rPr>
          <w:lang w:val="en-US"/>
        </w:rPr>
        <w:t>calendario</w:t>
      </w:r>
      <w:proofErr w:type="spellEnd"/>
      <w:r w:rsidRPr="00C95EF2">
        <w:rPr>
          <w:lang w:val="en-US"/>
        </w:rPr>
        <w:t>[</w:t>
      </w:r>
      <w:proofErr w:type="spellStart"/>
      <w:r w:rsidRPr="00C95EF2">
        <w:rPr>
          <w:lang w:val="en-US"/>
        </w:rPr>
        <w:t>Trimestre</w:t>
      </w:r>
      <w:proofErr w:type="spellEnd"/>
      <w:r w:rsidRPr="00C95EF2">
        <w:rPr>
          <w:lang w:val="en-US"/>
        </w:rPr>
        <w:t>]),</w:t>
      </w:r>
    </w:p>
    <w:p w14:paraId="3AB4211E" w14:textId="77777777" w:rsidR="004D2FB8" w:rsidRPr="00C95EF2" w:rsidRDefault="004D2FB8" w:rsidP="00345C8D">
      <w:pPr>
        <w:rPr>
          <w:lang w:val="en-US"/>
        </w:rPr>
      </w:pPr>
      <w:r w:rsidRPr="00C95EF2">
        <w:rPr>
          <w:lang w:val="en-US"/>
        </w:rPr>
        <w:t>SWITCH(</w:t>
      </w:r>
      <w:proofErr w:type="gramStart"/>
      <w:r w:rsidRPr="00C95EF2">
        <w:rPr>
          <w:lang w:val="en-US"/>
        </w:rPr>
        <w:t>TRUE(</w:t>
      </w:r>
      <w:proofErr w:type="gramEnd"/>
      <w:r w:rsidRPr="00C95EF2">
        <w:rPr>
          <w:lang w:val="en-US"/>
        </w:rPr>
        <w:t xml:space="preserve">), </w:t>
      </w:r>
    </w:p>
    <w:p w14:paraId="2B674AF3" w14:textId="77777777" w:rsidR="004D2FB8" w:rsidRDefault="004D2FB8" w:rsidP="00345C8D">
      <w:r>
        <w:t>[Total Rentabilidad] &lt; 1000000, Estrella,</w:t>
      </w:r>
    </w:p>
    <w:p w14:paraId="34B317F5" w14:textId="77777777" w:rsidR="004D2FB8" w:rsidRDefault="004D2FB8" w:rsidP="00345C8D">
      <w:r>
        <w:t>[Total Rentabilidad] &lt;= 2500000, REPT(Estrella,2),</w:t>
      </w:r>
    </w:p>
    <w:p w14:paraId="55AAD703" w14:textId="77777777" w:rsidR="004D2FB8" w:rsidRDefault="004D2FB8" w:rsidP="00345C8D">
      <w:r>
        <w:t>[Total Rentabilidad] &lt;= 3500000, REPT(Estrella,3),</w:t>
      </w:r>
    </w:p>
    <w:p w14:paraId="16077319" w14:textId="77777777" w:rsidR="004D2FB8" w:rsidRDefault="004D2FB8" w:rsidP="00345C8D">
      <w:r>
        <w:t>[Total Rentabilidad] &lt;= 5000000, REPT(Estrella,4),</w:t>
      </w:r>
    </w:p>
    <w:p w14:paraId="36D733DD" w14:textId="77777777" w:rsidR="004D2FB8" w:rsidRDefault="004D2FB8" w:rsidP="00345C8D">
      <w:r>
        <w:t xml:space="preserve">REPT(Estrella,5)), </w:t>
      </w:r>
    </w:p>
    <w:p w14:paraId="32FD03A1" w14:textId="3A0A1BAD" w:rsidR="004D2FB8" w:rsidRDefault="004D2FB8" w:rsidP="00345C8D">
      <w:proofErr w:type="gramStart"/>
      <w:r>
        <w:t>BLANK(</w:t>
      </w:r>
      <w:proofErr w:type="gramEnd"/>
      <w:r>
        <w:t>))</w:t>
      </w:r>
    </w:p>
    <w:p w14:paraId="30D4885A" w14:textId="77777777" w:rsidR="004D2FB8" w:rsidRDefault="004D2FB8" w:rsidP="00345C8D"/>
    <w:p w14:paraId="59D080DC" w14:textId="36E7DC7D" w:rsidR="004D2FB8" w:rsidRDefault="004D2FB8" w:rsidP="00345C8D">
      <w:r>
        <w:t xml:space="preserve">Adicionalmente, se crea la columna EVALUACION RENTABILIDAD con la función SWITCH para distinguir si la </w:t>
      </w:r>
      <w:r w:rsidR="00E1407B">
        <w:t>rentabilidad</w:t>
      </w:r>
      <w:r>
        <w:t xml:space="preserve"> fue baja, media o alta. Si la rentabilidad de la venta es inferior a 250, se obtenga la palabra BAJA. Si la rentabilidad de la venta se encuentra entre 250 y 500, se obtenga la palabra MEDIA. Si la rentabilidad de la venta es superior a 500, se obtenga la palabra ALTA.</w:t>
      </w:r>
    </w:p>
    <w:p w14:paraId="7E4945E1" w14:textId="77777777" w:rsidR="00345C8D" w:rsidRDefault="00345C8D" w:rsidP="00345C8D"/>
    <w:p w14:paraId="22FFABFE" w14:textId="77777777" w:rsidR="00345C8D" w:rsidRDefault="00345C8D" w:rsidP="00345C8D"/>
    <w:p w14:paraId="5129EA87" w14:textId="5C0ABCF3" w:rsidR="002F7D79" w:rsidRDefault="004D2FB8" w:rsidP="00345C8D">
      <w:r>
        <w:lastRenderedPageBreak/>
        <w:t xml:space="preserve">La </w:t>
      </w:r>
      <w:proofErr w:type="spellStart"/>
      <w:r>
        <w:t>formula</w:t>
      </w:r>
      <w:proofErr w:type="spellEnd"/>
      <w:r>
        <w:t xml:space="preserve"> es:</w:t>
      </w:r>
    </w:p>
    <w:p w14:paraId="7A8864AF" w14:textId="5501290B" w:rsidR="004D2FB8" w:rsidRPr="00E1407B" w:rsidRDefault="004D2FB8" w:rsidP="00345C8D">
      <w:r w:rsidRPr="00E1407B">
        <w:t xml:space="preserve">Evaluación Rentabilidad = </w:t>
      </w:r>
    </w:p>
    <w:p w14:paraId="5D8B87A2" w14:textId="77777777" w:rsidR="004D2FB8" w:rsidRPr="00E1407B" w:rsidRDefault="004D2FB8" w:rsidP="004D2FB8">
      <w:r w:rsidRPr="00E1407B">
        <w:t>SWITCH(</w:t>
      </w:r>
      <w:proofErr w:type="gramStart"/>
      <w:r w:rsidRPr="00E1407B">
        <w:t>TRUE(</w:t>
      </w:r>
      <w:proofErr w:type="gramEnd"/>
      <w:r w:rsidRPr="00E1407B">
        <w:t xml:space="preserve">), </w:t>
      </w:r>
    </w:p>
    <w:p w14:paraId="4CDF27A5" w14:textId="77777777" w:rsidR="004D2FB8" w:rsidRPr="00E1407B" w:rsidRDefault="004D2FB8" w:rsidP="004D2FB8">
      <w:r w:rsidRPr="00E1407B">
        <w:t>VENTAS[Rentabilidad]&lt;250,"Baja",</w:t>
      </w:r>
    </w:p>
    <w:p w14:paraId="2800BDF5" w14:textId="77777777" w:rsidR="004D2FB8" w:rsidRPr="00E1407B" w:rsidRDefault="004D2FB8" w:rsidP="004D2FB8">
      <w:r w:rsidRPr="00E1407B">
        <w:t>VENTAS[Rentabilidad]&lt;=500, "Media",</w:t>
      </w:r>
    </w:p>
    <w:p w14:paraId="3F8431C0" w14:textId="77777777" w:rsidR="004D2FB8" w:rsidRPr="00E1407B" w:rsidRDefault="004D2FB8" w:rsidP="004D2FB8">
      <w:r w:rsidRPr="00E1407B">
        <w:t>"Alta")</w:t>
      </w:r>
    </w:p>
    <w:p w14:paraId="068ED9E9" w14:textId="5ACFB39E" w:rsidR="004D2FB8" w:rsidRDefault="004D2FB8" w:rsidP="002F7D79"/>
    <w:p w14:paraId="6D2A9B6C" w14:textId="04AEA06D" w:rsidR="00711B89" w:rsidRDefault="00711B89" w:rsidP="002F7D79">
      <w:r>
        <w:t>Esta columna fue creada para crear 3 mediciones adicionales, que son Rentabilidad Baja, Media y Alta, de la siguiente manera.</w:t>
      </w:r>
    </w:p>
    <w:p w14:paraId="00AEC96F" w14:textId="77777777" w:rsidR="00711B89" w:rsidRPr="00711B89" w:rsidRDefault="00711B89" w:rsidP="00711B89">
      <w:pPr>
        <w:rPr>
          <w:rFonts w:eastAsia="Times New Roman"/>
          <w:lang w:eastAsia="es-ES"/>
        </w:rPr>
      </w:pPr>
      <w:r w:rsidRPr="00711B89">
        <w:rPr>
          <w:rFonts w:eastAsia="Times New Roman"/>
          <w:lang w:eastAsia="es-ES"/>
        </w:rPr>
        <w:t xml:space="preserve">Rentabilidad Baja = </w:t>
      </w:r>
    </w:p>
    <w:p w14:paraId="4C7268F6" w14:textId="77777777" w:rsidR="00711B89" w:rsidRPr="00711B89" w:rsidRDefault="00711B89" w:rsidP="00711B89">
      <w:pPr>
        <w:rPr>
          <w:rFonts w:eastAsia="Times New Roman"/>
          <w:lang w:eastAsia="es-ES"/>
        </w:rPr>
      </w:pPr>
      <w:r w:rsidRPr="00711B89">
        <w:rPr>
          <w:rFonts w:eastAsia="Times New Roman"/>
          <w:lang w:eastAsia="es-ES"/>
        </w:rPr>
        <w:t>CALCULATE(COUNTROWS(VENTAS</w:t>
      </w:r>
      <w:proofErr w:type="gramStart"/>
      <w:r w:rsidRPr="00711B89">
        <w:rPr>
          <w:rFonts w:eastAsia="Times New Roman"/>
          <w:lang w:eastAsia="es-ES"/>
        </w:rPr>
        <w:t>),VENTAS</w:t>
      </w:r>
      <w:proofErr w:type="gramEnd"/>
      <w:r w:rsidRPr="00711B89">
        <w:rPr>
          <w:rFonts w:eastAsia="Times New Roman"/>
          <w:lang w:eastAsia="es-ES"/>
        </w:rPr>
        <w:t>[Evaluación Rentabilidad] = "Baja")</w:t>
      </w:r>
    </w:p>
    <w:p w14:paraId="5C3183B4" w14:textId="77777777" w:rsidR="00711B89" w:rsidRPr="00711B89" w:rsidRDefault="00711B89" w:rsidP="00711B89">
      <w:pPr>
        <w:rPr>
          <w:rFonts w:eastAsia="Times New Roman"/>
          <w:lang w:eastAsia="es-ES"/>
        </w:rPr>
      </w:pPr>
      <w:r w:rsidRPr="00711B89">
        <w:rPr>
          <w:rFonts w:eastAsia="Times New Roman"/>
          <w:lang w:eastAsia="es-ES"/>
        </w:rPr>
        <w:t>/ COUNTROWS(VENTAS)</w:t>
      </w:r>
    </w:p>
    <w:p w14:paraId="69F69E0F" w14:textId="77777777" w:rsidR="00345C8D" w:rsidRDefault="00345C8D" w:rsidP="00711B89">
      <w:pPr>
        <w:rPr>
          <w:rFonts w:eastAsia="Times New Roman"/>
          <w:lang w:eastAsia="es-ES"/>
        </w:rPr>
      </w:pPr>
    </w:p>
    <w:p w14:paraId="617E8E47" w14:textId="0A5E97EA" w:rsidR="00711B89" w:rsidRPr="00711B89" w:rsidRDefault="00711B89" w:rsidP="00711B89">
      <w:pPr>
        <w:rPr>
          <w:rFonts w:eastAsia="Times New Roman"/>
          <w:lang w:eastAsia="es-ES"/>
        </w:rPr>
      </w:pPr>
      <w:r w:rsidRPr="00711B89">
        <w:rPr>
          <w:rFonts w:eastAsia="Times New Roman"/>
          <w:lang w:eastAsia="es-ES"/>
        </w:rPr>
        <w:t xml:space="preserve">Rentabilidad Media = </w:t>
      </w:r>
    </w:p>
    <w:p w14:paraId="4F25222B" w14:textId="77777777" w:rsidR="00711B89" w:rsidRPr="00711B89" w:rsidRDefault="00711B89" w:rsidP="00711B89">
      <w:pPr>
        <w:rPr>
          <w:rFonts w:eastAsia="Times New Roman"/>
          <w:lang w:eastAsia="es-ES"/>
        </w:rPr>
      </w:pPr>
      <w:r w:rsidRPr="00711B89">
        <w:rPr>
          <w:rFonts w:eastAsia="Times New Roman"/>
          <w:lang w:eastAsia="es-ES"/>
        </w:rPr>
        <w:t>CALCULATE(COUNTROWS(VENTAS</w:t>
      </w:r>
      <w:proofErr w:type="gramStart"/>
      <w:r w:rsidRPr="00711B89">
        <w:rPr>
          <w:rFonts w:eastAsia="Times New Roman"/>
          <w:lang w:eastAsia="es-ES"/>
        </w:rPr>
        <w:t>),VENTAS</w:t>
      </w:r>
      <w:proofErr w:type="gramEnd"/>
      <w:r w:rsidRPr="00711B89">
        <w:rPr>
          <w:rFonts w:eastAsia="Times New Roman"/>
          <w:lang w:eastAsia="es-ES"/>
        </w:rPr>
        <w:t>[Evaluación Rentabilidad] = "Media")</w:t>
      </w:r>
    </w:p>
    <w:p w14:paraId="5E9CA66F" w14:textId="77777777" w:rsidR="00711B89" w:rsidRPr="00711B89" w:rsidRDefault="00711B89" w:rsidP="00711B89">
      <w:pPr>
        <w:rPr>
          <w:rFonts w:eastAsia="Times New Roman"/>
          <w:lang w:eastAsia="es-ES"/>
        </w:rPr>
      </w:pPr>
      <w:r w:rsidRPr="00711B89">
        <w:rPr>
          <w:rFonts w:eastAsia="Times New Roman"/>
          <w:lang w:eastAsia="es-ES"/>
        </w:rPr>
        <w:t>/ COUNTROWS(VENTAS)</w:t>
      </w:r>
    </w:p>
    <w:p w14:paraId="5680754F" w14:textId="77777777" w:rsidR="00345C8D" w:rsidRDefault="00345C8D" w:rsidP="00711B89">
      <w:pPr>
        <w:rPr>
          <w:rFonts w:eastAsia="Times New Roman"/>
          <w:lang w:eastAsia="es-ES"/>
        </w:rPr>
      </w:pPr>
    </w:p>
    <w:p w14:paraId="3A4F7E24" w14:textId="351A8C2D" w:rsidR="00711B89" w:rsidRPr="00711B89" w:rsidRDefault="00711B89" w:rsidP="00711B89">
      <w:pPr>
        <w:rPr>
          <w:rFonts w:eastAsia="Times New Roman"/>
          <w:lang w:eastAsia="es-ES"/>
        </w:rPr>
      </w:pPr>
      <w:r w:rsidRPr="00711B89">
        <w:rPr>
          <w:rFonts w:eastAsia="Times New Roman"/>
          <w:lang w:eastAsia="es-ES"/>
        </w:rPr>
        <w:t xml:space="preserve">Rentabilidad Alta = </w:t>
      </w:r>
    </w:p>
    <w:p w14:paraId="16A6EEF7" w14:textId="77777777" w:rsidR="00711B89" w:rsidRPr="00711B89" w:rsidRDefault="00711B89" w:rsidP="00711B89">
      <w:pPr>
        <w:rPr>
          <w:rFonts w:eastAsia="Times New Roman"/>
          <w:lang w:eastAsia="es-ES"/>
        </w:rPr>
      </w:pPr>
      <w:r w:rsidRPr="00711B89">
        <w:rPr>
          <w:rFonts w:eastAsia="Times New Roman"/>
          <w:lang w:eastAsia="es-ES"/>
        </w:rPr>
        <w:t>CALCULATE(COUNTROWS(VENTAS</w:t>
      </w:r>
      <w:proofErr w:type="gramStart"/>
      <w:r w:rsidRPr="00711B89">
        <w:rPr>
          <w:rFonts w:eastAsia="Times New Roman"/>
          <w:lang w:eastAsia="es-ES"/>
        </w:rPr>
        <w:t>),VENTAS</w:t>
      </w:r>
      <w:proofErr w:type="gramEnd"/>
      <w:r w:rsidRPr="00711B89">
        <w:rPr>
          <w:rFonts w:eastAsia="Times New Roman"/>
          <w:lang w:eastAsia="es-ES"/>
        </w:rPr>
        <w:t>[Evaluación Rentabilidad] = "Alta")</w:t>
      </w:r>
    </w:p>
    <w:p w14:paraId="1D2A42F0" w14:textId="77777777" w:rsidR="00711B89" w:rsidRPr="00711B89" w:rsidRDefault="00711B89" w:rsidP="00711B89">
      <w:pPr>
        <w:rPr>
          <w:rFonts w:eastAsia="Times New Roman"/>
          <w:lang w:eastAsia="es-ES"/>
        </w:rPr>
      </w:pPr>
      <w:r w:rsidRPr="00711B89">
        <w:rPr>
          <w:rFonts w:eastAsia="Times New Roman"/>
          <w:lang w:eastAsia="es-ES"/>
        </w:rPr>
        <w:t>/ COUNTROWS(VENTAS)</w:t>
      </w:r>
    </w:p>
    <w:p w14:paraId="4E137080" w14:textId="77777777" w:rsidR="00711B89" w:rsidRDefault="00711B89" w:rsidP="002F7D79"/>
    <w:p w14:paraId="10BB41BB" w14:textId="1D75FB6B" w:rsidR="00E1407B" w:rsidRDefault="00E1407B" w:rsidP="002F7D79">
      <w:r>
        <w:t xml:space="preserve">En la </w:t>
      </w:r>
      <w:r w:rsidR="00C95EF2">
        <w:t>Hoja</w:t>
      </w:r>
      <w:r>
        <w:t xml:space="preserve"> INFORME se realizan las siguientes visualizaciones:</w:t>
      </w:r>
    </w:p>
    <w:p w14:paraId="511BB6ED" w14:textId="2E224554" w:rsidR="00E1407B" w:rsidRDefault="00E1407B" w:rsidP="00E1407B">
      <w:pPr>
        <w:pStyle w:val="Prrafodelista"/>
        <w:numPr>
          <w:ilvl w:val="0"/>
          <w:numId w:val="17"/>
        </w:numPr>
      </w:pPr>
      <w:r>
        <w:t>Matriz que detalla la facturación y estadísticas anuales y trimestrales.</w:t>
      </w:r>
    </w:p>
    <w:p w14:paraId="73CA7DD5" w14:textId="027EEA5A" w:rsidR="00E1407B" w:rsidRDefault="00E1407B" w:rsidP="00E1407B">
      <w:r>
        <w:rPr>
          <w:noProof/>
        </w:rPr>
        <w:drawing>
          <wp:inline distT="0" distB="0" distL="0" distR="0" wp14:anchorId="00ABA8B1" wp14:editId="69FBF8A6">
            <wp:extent cx="5731510" cy="2425065"/>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25065"/>
                    </a:xfrm>
                    <a:prstGeom prst="rect">
                      <a:avLst/>
                    </a:prstGeom>
                  </pic:spPr>
                </pic:pic>
              </a:graphicData>
            </a:graphic>
          </wp:inline>
        </w:drawing>
      </w:r>
    </w:p>
    <w:p w14:paraId="59F12BBA" w14:textId="4575F076" w:rsidR="00E1407B" w:rsidRDefault="00E1407B" w:rsidP="00E1407B"/>
    <w:p w14:paraId="5896B9C1" w14:textId="77777777" w:rsidR="00345C8D" w:rsidRDefault="00345C8D" w:rsidP="00E1407B"/>
    <w:p w14:paraId="2D0E4E3E" w14:textId="1197ED1E" w:rsidR="00E1407B" w:rsidRDefault="00E1407B" w:rsidP="00E1407B">
      <w:pPr>
        <w:pStyle w:val="Prrafodelista"/>
        <w:numPr>
          <w:ilvl w:val="0"/>
          <w:numId w:val="17"/>
        </w:numPr>
        <w:rPr>
          <w:noProof/>
        </w:rPr>
      </w:pPr>
      <w:r>
        <w:rPr>
          <w:noProof/>
        </w:rPr>
        <w:lastRenderedPageBreak/>
        <w:t>Mapa con la rentabilidad de cada estado, junto con la visualizacion Scroller</w:t>
      </w:r>
      <w:r w:rsidR="00711B89">
        <w:rPr>
          <w:noProof/>
        </w:rPr>
        <w:t>, que muestra la rentabilidad por venta de cada estado,</w:t>
      </w:r>
      <w:r>
        <w:rPr>
          <w:noProof/>
        </w:rPr>
        <w:t xml:space="preserve"> para tapar el logro de Microsoft del Mapa</w:t>
      </w:r>
    </w:p>
    <w:p w14:paraId="121E2443" w14:textId="7E65EC50" w:rsidR="00E1407B" w:rsidRDefault="00E1407B" w:rsidP="00E1407B">
      <w:r>
        <w:rPr>
          <w:noProof/>
        </w:rPr>
        <w:drawing>
          <wp:inline distT="0" distB="0" distL="0" distR="0" wp14:anchorId="74CFFFED" wp14:editId="71119F07">
            <wp:extent cx="2854960" cy="2830348"/>
            <wp:effectExtent l="0" t="0" r="254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0521" t="23636" r="28917" b="40122"/>
                    <a:stretch/>
                  </pic:blipFill>
                  <pic:spPr bwMode="auto">
                    <a:xfrm>
                      <a:off x="0" y="0"/>
                      <a:ext cx="2864660" cy="2839965"/>
                    </a:xfrm>
                    <a:prstGeom prst="rect">
                      <a:avLst/>
                    </a:prstGeom>
                    <a:ln>
                      <a:noFill/>
                    </a:ln>
                    <a:extLst>
                      <a:ext uri="{53640926-AAD7-44D8-BBD7-CCE9431645EC}">
                        <a14:shadowObscured xmlns:a14="http://schemas.microsoft.com/office/drawing/2010/main"/>
                      </a:ext>
                    </a:extLst>
                  </pic:spPr>
                </pic:pic>
              </a:graphicData>
            </a:graphic>
          </wp:inline>
        </w:drawing>
      </w:r>
    </w:p>
    <w:p w14:paraId="0E75CBE9" w14:textId="581C6835" w:rsidR="00E1407B" w:rsidRDefault="00E1407B" w:rsidP="00E1407B"/>
    <w:p w14:paraId="54D6ACCB" w14:textId="4BE8891C" w:rsidR="00E1407B" w:rsidRDefault="00753000" w:rsidP="00E1407B">
      <w:pPr>
        <w:pStyle w:val="Prrafodelista"/>
        <w:numPr>
          <w:ilvl w:val="0"/>
          <w:numId w:val="17"/>
        </w:numPr>
      </w:pPr>
      <w:r>
        <w:t>Gráfico</w:t>
      </w:r>
      <w:r w:rsidR="00E1407B">
        <w:t xml:space="preserve"> de Barra</w:t>
      </w:r>
      <w:r>
        <w:t xml:space="preserve"> de Producto, filtrado por el TOP 5 mas rentable.</w:t>
      </w:r>
    </w:p>
    <w:p w14:paraId="0FCEB5FB" w14:textId="32E0D270" w:rsidR="00E1407B" w:rsidRDefault="00E1407B" w:rsidP="00E1407B">
      <w:r>
        <w:rPr>
          <w:noProof/>
        </w:rPr>
        <w:drawing>
          <wp:inline distT="0" distB="0" distL="0" distR="0" wp14:anchorId="2D4FFA16" wp14:editId="7039F86E">
            <wp:extent cx="4391025" cy="23717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91025" cy="2371725"/>
                    </a:xfrm>
                    <a:prstGeom prst="rect">
                      <a:avLst/>
                    </a:prstGeom>
                  </pic:spPr>
                </pic:pic>
              </a:graphicData>
            </a:graphic>
          </wp:inline>
        </w:drawing>
      </w:r>
    </w:p>
    <w:p w14:paraId="75F5CF4D" w14:textId="2961079E" w:rsidR="00753000" w:rsidRDefault="00753000" w:rsidP="00E1407B"/>
    <w:p w14:paraId="0A6DFE76" w14:textId="38C7A1FA" w:rsidR="00345C8D" w:rsidRDefault="00345C8D" w:rsidP="00E1407B"/>
    <w:p w14:paraId="5D9DB4A2" w14:textId="06278944" w:rsidR="00345C8D" w:rsidRDefault="00345C8D" w:rsidP="00E1407B"/>
    <w:p w14:paraId="35C9A416" w14:textId="13A8A42E" w:rsidR="00345C8D" w:rsidRDefault="00345C8D" w:rsidP="00E1407B"/>
    <w:p w14:paraId="47AF376D" w14:textId="27EE2BB6" w:rsidR="00345C8D" w:rsidRDefault="00345C8D" w:rsidP="00E1407B"/>
    <w:p w14:paraId="770FBA28" w14:textId="316596F4" w:rsidR="00345C8D" w:rsidRDefault="00345C8D" w:rsidP="00E1407B"/>
    <w:p w14:paraId="215CE363" w14:textId="038C1127" w:rsidR="00345C8D" w:rsidRDefault="00345C8D" w:rsidP="00E1407B"/>
    <w:p w14:paraId="2F7AC3E2" w14:textId="77777777" w:rsidR="00345C8D" w:rsidRDefault="00345C8D" w:rsidP="00E1407B"/>
    <w:p w14:paraId="1FFE9C83" w14:textId="5538A96D" w:rsidR="00753000" w:rsidRDefault="00753000" w:rsidP="00753000">
      <w:pPr>
        <w:pStyle w:val="Prrafodelista"/>
        <w:numPr>
          <w:ilvl w:val="0"/>
          <w:numId w:val="17"/>
        </w:numPr>
      </w:pPr>
      <w:r>
        <w:lastRenderedPageBreak/>
        <w:t xml:space="preserve">Son 3 Medidores </w:t>
      </w:r>
      <w:r w:rsidR="00A14130">
        <w:t xml:space="preserve">que utilizan las medidas de Rentabilidad </w:t>
      </w:r>
      <w:r>
        <w:t>Alta, Media</w:t>
      </w:r>
      <w:r w:rsidR="00A14130">
        <w:t xml:space="preserve"> y</w:t>
      </w:r>
      <w:r>
        <w:t xml:space="preserve"> Baja</w:t>
      </w:r>
      <w:r w:rsidR="00A14130">
        <w:t xml:space="preserve">, </w:t>
      </w:r>
      <w:r>
        <w:t>uno encima del otro, en conjunto con 3 imágenes que funcionan como Marcadores, para ir modificando cual aparece.</w:t>
      </w:r>
    </w:p>
    <w:p w14:paraId="319CBBA8" w14:textId="14F13B70" w:rsidR="00753000" w:rsidRDefault="00753000" w:rsidP="00E1407B">
      <w:r>
        <w:rPr>
          <w:noProof/>
        </w:rPr>
        <w:drawing>
          <wp:inline distT="0" distB="0" distL="0" distR="0" wp14:anchorId="5F4C40E7" wp14:editId="0B62C3D3">
            <wp:extent cx="4619625" cy="246697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19625" cy="2466975"/>
                    </a:xfrm>
                    <a:prstGeom prst="rect">
                      <a:avLst/>
                    </a:prstGeom>
                  </pic:spPr>
                </pic:pic>
              </a:graphicData>
            </a:graphic>
          </wp:inline>
        </w:drawing>
      </w:r>
    </w:p>
    <w:p w14:paraId="0581FD13" w14:textId="172770A1" w:rsidR="00753000" w:rsidRDefault="00753000" w:rsidP="00E1407B">
      <w:r>
        <w:rPr>
          <w:noProof/>
        </w:rPr>
        <w:drawing>
          <wp:inline distT="0" distB="0" distL="0" distR="0" wp14:anchorId="670ED6CA" wp14:editId="3F52FECA">
            <wp:extent cx="4695825" cy="2362200"/>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5825" cy="2362200"/>
                    </a:xfrm>
                    <a:prstGeom prst="rect">
                      <a:avLst/>
                    </a:prstGeom>
                  </pic:spPr>
                </pic:pic>
              </a:graphicData>
            </a:graphic>
          </wp:inline>
        </w:drawing>
      </w:r>
    </w:p>
    <w:p w14:paraId="5F189E6A" w14:textId="2558F715" w:rsidR="00753000" w:rsidRDefault="00753000" w:rsidP="00E1407B">
      <w:r>
        <w:rPr>
          <w:noProof/>
        </w:rPr>
        <w:drawing>
          <wp:inline distT="0" distB="0" distL="0" distR="0" wp14:anchorId="65647BC8" wp14:editId="5AED91C1">
            <wp:extent cx="4667250" cy="23526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67250" cy="2352675"/>
                    </a:xfrm>
                    <a:prstGeom prst="rect">
                      <a:avLst/>
                    </a:prstGeom>
                  </pic:spPr>
                </pic:pic>
              </a:graphicData>
            </a:graphic>
          </wp:inline>
        </w:drawing>
      </w:r>
    </w:p>
    <w:p w14:paraId="610BAF74" w14:textId="13B99038" w:rsidR="00753000" w:rsidRDefault="00753000" w:rsidP="00E1407B"/>
    <w:p w14:paraId="50DE6306" w14:textId="7E89BD3C" w:rsidR="00345C8D" w:rsidRDefault="00345C8D" w:rsidP="00E1407B"/>
    <w:p w14:paraId="052DA1C2" w14:textId="77777777" w:rsidR="00345C8D" w:rsidRDefault="00345C8D" w:rsidP="00E1407B"/>
    <w:p w14:paraId="487135B4" w14:textId="11E4C018" w:rsidR="00753000" w:rsidRDefault="00753000" w:rsidP="00753000">
      <w:pPr>
        <w:pStyle w:val="Prrafodelista"/>
        <w:numPr>
          <w:ilvl w:val="0"/>
          <w:numId w:val="17"/>
        </w:numPr>
      </w:pPr>
      <w:r>
        <w:lastRenderedPageBreak/>
        <w:t>Gráfico de Columnas de Rentabilidad según Tipo de Venta.</w:t>
      </w:r>
    </w:p>
    <w:p w14:paraId="19E4D278" w14:textId="63451C91" w:rsidR="00753000" w:rsidRDefault="00753000" w:rsidP="00E1407B">
      <w:r>
        <w:rPr>
          <w:noProof/>
        </w:rPr>
        <w:drawing>
          <wp:inline distT="0" distB="0" distL="0" distR="0" wp14:anchorId="494829E8" wp14:editId="707C8391">
            <wp:extent cx="3895725" cy="257175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95725" cy="2571750"/>
                    </a:xfrm>
                    <a:prstGeom prst="rect">
                      <a:avLst/>
                    </a:prstGeom>
                  </pic:spPr>
                </pic:pic>
              </a:graphicData>
            </a:graphic>
          </wp:inline>
        </w:drawing>
      </w:r>
    </w:p>
    <w:p w14:paraId="6D65C7DB" w14:textId="1CF0E880" w:rsidR="00753000" w:rsidRDefault="00753000" w:rsidP="00E1407B"/>
    <w:p w14:paraId="611425EE" w14:textId="43E49DFC" w:rsidR="00753000" w:rsidRDefault="00753000" w:rsidP="00753000">
      <w:pPr>
        <w:pStyle w:val="Prrafodelista"/>
        <w:numPr>
          <w:ilvl w:val="0"/>
          <w:numId w:val="17"/>
        </w:numPr>
      </w:pPr>
      <w:r>
        <w:t xml:space="preserve">Visualización </w:t>
      </w:r>
      <w:proofErr w:type="spellStart"/>
      <w:r>
        <w:t>ClicletSliver</w:t>
      </w:r>
      <w:proofErr w:type="spellEnd"/>
      <w:r>
        <w:t xml:space="preserve"> para mostrar los logos de cada Vendedor</w:t>
      </w:r>
    </w:p>
    <w:p w14:paraId="7AB5E1D3" w14:textId="02C79BC6" w:rsidR="00753000" w:rsidRDefault="00753000" w:rsidP="00753000">
      <w:r>
        <w:rPr>
          <w:noProof/>
        </w:rPr>
        <w:drawing>
          <wp:inline distT="0" distB="0" distL="0" distR="0" wp14:anchorId="5C6B6020" wp14:editId="2F08E1B5">
            <wp:extent cx="3566160" cy="94297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7555"/>
                    <a:stretch/>
                  </pic:blipFill>
                  <pic:spPr bwMode="auto">
                    <a:xfrm>
                      <a:off x="0" y="0"/>
                      <a:ext cx="3566160" cy="942975"/>
                    </a:xfrm>
                    <a:prstGeom prst="rect">
                      <a:avLst/>
                    </a:prstGeom>
                    <a:ln>
                      <a:noFill/>
                    </a:ln>
                    <a:extLst>
                      <a:ext uri="{53640926-AAD7-44D8-BBD7-CCE9431645EC}">
                        <a14:shadowObscured xmlns:a14="http://schemas.microsoft.com/office/drawing/2010/main"/>
                      </a:ext>
                    </a:extLst>
                  </pic:spPr>
                </pic:pic>
              </a:graphicData>
            </a:graphic>
          </wp:inline>
        </w:drawing>
      </w:r>
    </w:p>
    <w:p w14:paraId="3BA1D9B4" w14:textId="34D3336D" w:rsidR="00753000" w:rsidRDefault="00753000" w:rsidP="00753000"/>
    <w:p w14:paraId="2568B072" w14:textId="4E65D25B" w:rsidR="00753000" w:rsidRDefault="00753000" w:rsidP="00753000">
      <w:pPr>
        <w:pStyle w:val="Prrafodelista"/>
        <w:numPr>
          <w:ilvl w:val="0"/>
          <w:numId w:val="17"/>
        </w:numPr>
      </w:pPr>
      <w:r>
        <w:t xml:space="preserve">3 segmentaciones de datos que actúan como filtros, y un </w:t>
      </w:r>
      <w:r w:rsidR="00E75349">
        <w:t>botón</w:t>
      </w:r>
      <w:r>
        <w:t xml:space="preserve"> que tiene la función de resetear todos los filtros de</w:t>
      </w:r>
      <w:r w:rsidR="00E75349">
        <w:t xml:space="preserve"> la hoja</w:t>
      </w:r>
      <w:r>
        <w:t xml:space="preserve">, incluidos </w:t>
      </w:r>
      <w:r w:rsidR="00E75349">
        <w:t>los que se aplican al seleccionar imágenes.</w:t>
      </w:r>
    </w:p>
    <w:p w14:paraId="13C9D947" w14:textId="523AEEF1" w:rsidR="00753000" w:rsidRDefault="00753000" w:rsidP="00753000">
      <w:r>
        <w:rPr>
          <w:noProof/>
        </w:rPr>
        <w:drawing>
          <wp:inline distT="0" distB="0" distL="0" distR="0" wp14:anchorId="228ACC70" wp14:editId="41D19DB5">
            <wp:extent cx="5438775" cy="1057275"/>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8775" cy="1057275"/>
                    </a:xfrm>
                    <a:prstGeom prst="rect">
                      <a:avLst/>
                    </a:prstGeom>
                  </pic:spPr>
                </pic:pic>
              </a:graphicData>
            </a:graphic>
          </wp:inline>
        </w:drawing>
      </w:r>
    </w:p>
    <w:p w14:paraId="39ED80CC" w14:textId="6772E581" w:rsidR="00C95EF2" w:rsidRDefault="00C95EF2" w:rsidP="00753000"/>
    <w:p w14:paraId="595275C2" w14:textId="31B57406" w:rsidR="00C95EF2" w:rsidRPr="00C95EF2" w:rsidRDefault="00C95EF2" w:rsidP="00C95EF2">
      <w:pPr>
        <w:jc w:val="both"/>
        <w:rPr>
          <w:sz w:val="36"/>
          <w:szCs w:val="36"/>
        </w:rPr>
      </w:pPr>
      <w:r w:rsidRPr="00C95EF2">
        <w:rPr>
          <w:sz w:val="36"/>
          <w:szCs w:val="36"/>
        </w:rPr>
        <w:t xml:space="preserve">15. </w:t>
      </w:r>
      <w:proofErr w:type="spellStart"/>
      <w:r w:rsidRPr="00C95EF2">
        <w:rPr>
          <w:sz w:val="36"/>
          <w:szCs w:val="36"/>
        </w:rPr>
        <w:t>ToolTip</w:t>
      </w:r>
      <w:proofErr w:type="spellEnd"/>
    </w:p>
    <w:p w14:paraId="01F2F1A6" w14:textId="77777777" w:rsidR="00C95EF2" w:rsidRDefault="00C95EF2" w:rsidP="00C95EF2"/>
    <w:p w14:paraId="4BE985A8" w14:textId="42A345CD" w:rsidR="00C95EF2" w:rsidRDefault="00C95EF2" w:rsidP="00C95EF2">
      <w:r>
        <w:t>Se crea una hoja llamada TOOLTIP, para agregar una visualización extra en la hoja INFORME</w:t>
      </w:r>
      <w:r w:rsidR="00E81973">
        <w:t>, distinguiendo de esa manera las ciudades que se encuentran en cada estado del mapa</w:t>
      </w:r>
      <w:r>
        <w:t>. Para ello, se carga una tabla con el nombre “ESCUDOS POR ESTADOS”, para combinar la consulta en la tabla ESTADOS, y así agregar una columna extra</w:t>
      </w:r>
      <w:r w:rsidR="00E81973">
        <w:t xml:space="preserve"> que posibilitara visualizar la imagen de cada estado</w:t>
      </w:r>
      <w:r>
        <w:t xml:space="preserve">. Se procede a </w:t>
      </w:r>
      <w:r w:rsidR="0087691E">
        <w:t>deshabilitar la carga de</w:t>
      </w:r>
      <w:r>
        <w:t xml:space="preserve"> la tabla ESCUDOS POR ESTADOS.</w:t>
      </w:r>
    </w:p>
    <w:p w14:paraId="0CB99767" w14:textId="46F1FA4C" w:rsidR="00345C8D" w:rsidRDefault="00345C8D" w:rsidP="00C95EF2"/>
    <w:p w14:paraId="4C1C1212" w14:textId="77777777" w:rsidR="00345C8D" w:rsidRDefault="00345C8D" w:rsidP="00C95EF2"/>
    <w:p w14:paraId="2E0F1D24" w14:textId="2CD37CEA" w:rsidR="00E81973" w:rsidRDefault="00E81973" w:rsidP="0047576E">
      <w:pPr>
        <w:pStyle w:val="Prrafodelista"/>
        <w:numPr>
          <w:ilvl w:val="0"/>
          <w:numId w:val="18"/>
        </w:numPr>
      </w:pPr>
      <w:r>
        <w:lastRenderedPageBreak/>
        <w:t>Para ello, se copia el mapa de la hoja INFORME, pero se agrega la jerarquía de CIUDAD al grafico de mapa, y se filtra por ciudad:</w:t>
      </w:r>
    </w:p>
    <w:p w14:paraId="7E42478B" w14:textId="1F19A912" w:rsidR="00E81973" w:rsidRDefault="00E81973" w:rsidP="00C95EF2">
      <w:r>
        <w:rPr>
          <w:noProof/>
        </w:rPr>
        <w:drawing>
          <wp:inline distT="0" distB="0" distL="0" distR="0" wp14:anchorId="75220579" wp14:editId="6F4AB50B">
            <wp:extent cx="2406208" cy="234891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11452" cy="2354037"/>
                    </a:xfrm>
                    <a:prstGeom prst="rect">
                      <a:avLst/>
                    </a:prstGeom>
                  </pic:spPr>
                </pic:pic>
              </a:graphicData>
            </a:graphic>
          </wp:inline>
        </w:drawing>
      </w:r>
    </w:p>
    <w:p w14:paraId="3677E3E4" w14:textId="6E49EC83" w:rsidR="00E81973" w:rsidRDefault="008B0EC2" w:rsidP="0047576E">
      <w:pPr>
        <w:pStyle w:val="Prrafodelista"/>
        <w:numPr>
          <w:ilvl w:val="0"/>
          <w:numId w:val="18"/>
        </w:numPr>
      </w:pPr>
      <w:r>
        <w:t>G</w:t>
      </w:r>
      <w:r w:rsidR="0087691E">
        <w:t>ráfico</w:t>
      </w:r>
      <w:r w:rsidR="00E81973">
        <w:t xml:space="preserve"> de tabla que tiene en cuenta la </w:t>
      </w:r>
      <w:r>
        <w:t>rentabilidad</w:t>
      </w:r>
      <w:r w:rsidR="00E81973">
        <w:t xml:space="preserve"> total por ciudad:</w:t>
      </w:r>
    </w:p>
    <w:p w14:paraId="11D013DC" w14:textId="056A0EDC" w:rsidR="00E81973" w:rsidRDefault="00E81973" w:rsidP="00C95EF2">
      <w:r>
        <w:rPr>
          <w:noProof/>
        </w:rPr>
        <w:drawing>
          <wp:inline distT="0" distB="0" distL="0" distR="0" wp14:anchorId="413D984E" wp14:editId="1BD1A60A">
            <wp:extent cx="2189527" cy="1181890"/>
            <wp:effectExtent l="0" t="0" r="127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94921" cy="1184801"/>
                    </a:xfrm>
                    <a:prstGeom prst="rect">
                      <a:avLst/>
                    </a:prstGeom>
                  </pic:spPr>
                </pic:pic>
              </a:graphicData>
            </a:graphic>
          </wp:inline>
        </w:drawing>
      </w:r>
    </w:p>
    <w:p w14:paraId="50C8BA34" w14:textId="00220AC0" w:rsidR="00E81973" w:rsidRDefault="0087691E" w:rsidP="0047576E">
      <w:pPr>
        <w:pStyle w:val="Prrafodelista"/>
        <w:numPr>
          <w:ilvl w:val="0"/>
          <w:numId w:val="18"/>
        </w:numPr>
      </w:pPr>
      <w:r>
        <w:t>G</w:t>
      </w:r>
      <w:r w:rsidR="00E81973">
        <w:t>r</w:t>
      </w:r>
      <w:r>
        <w:t>á</w:t>
      </w:r>
      <w:r w:rsidR="00E81973">
        <w:t>fico</w:t>
      </w:r>
      <w:r>
        <w:t xml:space="preserve"> </w:t>
      </w:r>
      <w:r w:rsidR="0047576E">
        <w:t>T</w:t>
      </w:r>
      <w:r w:rsidR="00E81973">
        <w:t>arjeta(nueva) para la visualización de los escudos de cada estado:</w:t>
      </w:r>
    </w:p>
    <w:p w14:paraId="41FDE37A" w14:textId="56623F12" w:rsidR="00E81973" w:rsidRDefault="00E81973" w:rsidP="00C95EF2">
      <w:r>
        <w:rPr>
          <w:noProof/>
        </w:rPr>
        <w:drawing>
          <wp:inline distT="0" distB="0" distL="0" distR="0" wp14:anchorId="5C1B8344" wp14:editId="2687C06A">
            <wp:extent cx="1762125" cy="118110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62125" cy="1181100"/>
                    </a:xfrm>
                    <a:prstGeom prst="rect">
                      <a:avLst/>
                    </a:prstGeom>
                  </pic:spPr>
                </pic:pic>
              </a:graphicData>
            </a:graphic>
          </wp:inline>
        </w:drawing>
      </w:r>
    </w:p>
    <w:p w14:paraId="121A7DC4" w14:textId="37FACABD" w:rsidR="00E81973" w:rsidRDefault="00E81973" w:rsidP="00C95EF2"/>
    <w:p w14:paraId="1D042D64" w14:textId="69A14C57" w:rsidR="00C95EF2" w:rsidRDefault="0087691E" w:rsidP="0047576E">
      <w:pPr>
        <w:pStyle w:val="Prrafodelista"/>
        <w:numPr>
          <w:ilvl w:val="0"/>
          <w:numId w:val="18"/>
        </w:numPr>
      </w:pPr>
      <w:r>
        <w:t>Gráfico</w:t>
      </w:r>
      <w:r w:rsidR="00E81973">
        <w:t xml:space="preserve"> de tipo Tarjeta para la medida</w:t>
      </w:r>
      <w:r w:rsidR="00C95EF2">
        <w:t xml:space="preserve"> llamada Narrativa </w:t>
      </w:r>
      <w:proofErr w:type="spellStart"/>
      <w:r w:rsidR="00C95EF2">
        <w:t>Tooltip</w:t>
      </w:r>
      <w:proofErr w:type="spellEnd"/>
      <w:r w:rsidR="00C95EF2">
        <w:t>:</w:t>
      </w:r>
    </w:p>
    <w:p w14:paraId="04F6077F" w14:textId="77777777" w:rsidR="00C95EF2" w:rsidRDefault="00C95EF2" w:rsidP="00C95EF2">
      <w:pPr>
        <w:shd w:val="clear" w:color="auto" w:fill="FFFFFF"/>
        <w:spacing w:after="0" w:line="270" w:lineRule="atLeast"/>
        <w:ind w:right="0"/>
      </w:pPr>
    </w:p>
    <w:p w14:paraId="2C59623E" w14:textId="3ED2188A" w:rsidR="00C95EF2" w:rsidRPr="00345C8D" w:rsidRDefault="00C95EF2" w:rsidP="00345C8D">
      <w:pPr>
        <w:rPr>
          <w:rFonts w:eastAsia="Times New Roman"/>
          <w:lang w:eastAsia="es-ES"/>
        </w:rPr>
      </w:pPr>
      <w:r w:rsidRPr="00345C8D">
        <w:rPr>
          <w:rFonts w:eastAsia="Times New Roman"/>
          <w:lang w:eastAsia="es-ES"/>
        </w:rPr>
        <w:t xml:space="preserve">Narrativa </w:t>
      </w:r>
      <w:proofErr w:type="spellStart"/>
      <w:r w:rsidRPr="00345C8D">
        <w:rPr>
          <w:rFonts w:eastAsia="Times New Roman"/>
          <w:lang w:eastAsia="es-ES"/>
        </w:rPr>
        <w:t>Tooltip</w:t>
      </w:r>
      <w:proofErr w:type="spellEnd"/>
      <w:r w:rsidRPr="00345C8D">
        <w:rPr>
          <w:rFonts w:eastAsia="Times New Roman"/>
          <w:lang w:eastAsia="es-ES"/>
        </w:rPr>
        <w:t xml:space="preserve"> = </w:t>
      </w:r>
    </w:p>
    <w:p w14:paraId="7C1AB8E4" w14:textId="77777777" w:rsidR="00C95EF2" w:rsidRPr="00345C8D" w:rsidRDefault="00C95EF2" w:rsidP="00345C8D">
      <w:pPr>
        <w:rPr>
          <w:rFonts w:eastAsia="Times New Roman"/>
          <w:lang w:eastAsia="es-ES"/>
        </w:rPr>
      </w:pPr>
      <w:r w:rsidRPr="00345C8D">
        <w:rPr>
          <w:rFonts w:eastAsia="Times New Roman"/>
          <w:lang w:eastAsia="es-ES"/>
        </w:rPr>
        <w:t>VAR Texto1 = "Usted se ha posicionado en el estado de "</w:t>
      </w:r>
    </w:p>
    <w:p w14:paraId="2833F0E6" w14:textId="77777777" w:rsidR="00C95EF2" w:rsidRPr="00345C8D" w:rsidRDefault="00C95EF2" w:rsidP="00345C8D">
      <w:pPr>
        <w:rPr>
          <w:rFonts w:eastAsia="Times New Roman"/>
          <w:lang w:eastAsia="es-ES"/>
        </w:rPr>
      </w:pPr>
      <w:r w:rsidRPr="00345C8D">
        <w:rPr>
          <w:rFonts w:eastAsia="Times New Roman"/>
          <w:lang w:eastAsia="es-ES"/>
        </w:rPr>
        <w:t>VAR Texto2 = ". El total facturado en este estado es de "</w:t>
      </w:r>
    </w:p>
    <w:p w14:paraId="6BAD7AF3" w14:textId="77777777" w:rsidR="00C95EF2" w:rsidRPr="00345C8D" w:rsidRDefault="00C95EF2" w:rsidP="00345C8D">
      <w:pPr>
        <w:rPr>
          <w:rFonts w:eastAsia="Times New Roman"/>
          <w:lang w:eastAsia="es-ES"/>
        </w:rPr>
      </w:pPr>
      <w:r w:rsidRPr="00345C8D">
        <w:rPr>
          <w:rFonts w:eastAsia="Times New Roman"/>
          <w:lang w:eastAsia="es-ES"/>
        </w:rPr>
        <w:t>VAR Texto3 = ", con una rentabilidad total de "</w:t>
      </w:r>
    </w:p>
    <w:p w14:paraId="79529C7B" w14:textId="77777777" w:rsidR="00C95EF2" w:rsidRPr="00345C8D" w:rsidRDefault="00C95EF2" w:rsidP="00345C8D">
      <w:pPr>
        <w:rPr>
          <w:rFonts w:eastAsia="Times New Roman"/>
          <w:lang w:eastAsia="es-ES"/>
        </w:rPr>
      </w:pPr>
      <w:r w:rsidRPr="00345C8D">
        <w:rPr>
          <w:rFonts w:eastAsia="Times New Roman"/>
          <w:lang w:eastAsia="es-ES"/>
        </w:rPr>
        <w:t xml:space="preserve">VAR </w:t>
      </w:r>
      <w:proofErr w:type="spellStart"/>
      <w:r w:rsidRPr="00345C8D">
        <w:rPr>
          <w:rFonts w:eastAsia="Times New Roman"/>
          <w:lang w:eastAsia="es-ES"/>
        </w:rPr>
        <w:t>TotalFacturado</w:t>
      </w:r>
      <w:proofErr w:type="spellEnd"/>
      <w:r w:rsidRPr="00345C8D">
        <w:rPr>
          <w:rFonts w:eastAsia="Times New Roman"/>
          <w:lang w:eastAsia="es-ES"/>
        </w:rPr>
        <w:t xml:space="preserve"> = </w:t>
      </w:r>
      <w:proofErr w:type="gramStart"/>
      <w:r w:rsidRPr="00345C8D">
        <w:rPr>
          <w:rFonts w:eastAsia="Times New Roman"/>
          <w:lang w:eastAsia="es-ES"/>
        </w:rPr>
        <w:t>FORMAT(</w:t>
      </w:r>
      <w:proofErr w:type="gramEnd"/>
      <w:r w:rsidRPr="00345C8D">
        <w:rPr>
          <w:rFonts w:eastAsia="Times New Roman"/>
          <w:lang w:eastAsia="es-ES"/>
        </w:rPr>
        <w:t>[Total Facturado], "$ #,###.00")</w:t>
      </w:r>
    </w:p>
    <w:p w14:paraId="714A2393" w14:textId="77777777" w:rsidR="00C95EF2" w:rsidRPr="00345C8D" w:rsidRDefault="00C95EF2" w:rsidP="00345C8D">
      <w:pPr>
        <w:rPr>
          <w:rFonts w:eastAsia="Times New Roman"/>
          <w:lang w:eastAsia="es-ES"/>
        </w:rPr>
      </w:pPr>
      <w:r w:rsidRPr="00345C8D">
        <w:rPr>
          <w:rFonts w:eastAsia="Times New Roman"/>
          <w:lang w:eastAsia="es-ES"/>
        </w:rPr>
        <w:t xml:space="preserve">VAR </w:t>
      </w:r>
      <w:proofErr w:type="spellStart"/>
      <w:r w:rsidRPr="00345C8D">
        <w:rPr>
          <w:rFonts w:eastAsia="Times New Roman"/>
          <w:lang w:eastAsia="es-ES"/>
        </w:rPr>
        <w:t>TotalRentabilidad</w:t>
      </w:r>
      <w:proofErr w:type="spellEnd"/>
      <w:r w:rsidRPr="00345C8D">
        <w:rPr>
          <w:rFonts w:eastAsia="Times New Roman"/>
          <w:lang w:eastAsia="es-ES"/>
        </w:rPr>
        <w:t xml:space="preserve"> = </w:t>
      </w:r>
      <w:proofErr w:type="gramStart"/>
      <w:r w:rsidRPr="00345C8D">
        <w:rPr>
          <w:rFonts w:eastAsia="Times New Roman"/>
          <w:lang w:eastAsia="es-ES"/>
        </w:rPr>
        <w:t>FORMAT(</w:t>
      </w:r>
      <w:proofErr w:type="gramEnd"/>
      <w:r w:rsidRPr="00345C8D">
        <w:rPr>
          <w:rFonts w:eastAsia="Times New Roman"/>
          <w:lang w:eastAsia="es-ES"/>
        </w:rPr>
        <w:t>[Total Rentabilidad], "$ #,###.00")</w:t>
      </w:r>
    </w:p>
    <w:p w14:paraId="4443B936" w14:textId="77777777" w:rsidR="00C95EF2" w:rsidRPr="00345C8D" w:rsidRDefault="00C95EF2" w:rsidP="00345C8D">
      <w:pPr>
        <w:rPr>
          <w:rFonts w:eastAsia="Times New Roman"/>
          <w:lang w:eastAsia="es-ES"/>
        </w:rPr>
      </w:pPr>
      <w:r w:rsidRPr="00345C8D">
        <w:rPr>
          <w:rFonts w:eastAsia="Times New Roman"/>
          <w:lang w:eastAsia="es-ES"/>
        </w:rPr>
        <w:t>RETURN</w:t>
      </w:r>
    </w:p>
    <w:p w14:paraId="75251B5D" w14:textId="77777777" w:rsidR="00C95EF2" w:rsidRPr="00345C8D" w:rsidRDefault="00C95EF2" w:rsidP="00345C8D">
      <w:pPr>
        <w:rPr>
          <w:rFonts w:eastAsia="Times New Roman"/>
          <w:lang w:eastAsia="es-ES"/>
        </w:rPr>
      </w:pPr>
      <w:r w:rsidRPr="00345C8D">
        <w:rPr>
          <w:rFonts w:eastAsia="Times New Roman"/>
          <w:lang w:eastAsia="es-ES"/>
        </w:rPr>
        <w:t xml:space="preserve">Texto1 &amp; SELECTEDVALUE(ESTADOS[Estado]) &amp; Texto2 &amp; </w:t>
      </w:r>
      <w:proofErr w:type="spellStart"/>
      <w:r w:rsidRPr="00345C8D">
        <w:rPr>
          <w:rFonts w:eastAsia="Times New Roman"/>
          <w:lang w:eastAsia="es-ES"/>
        </w:rPr>
        <w:t>TotalFacturado</w:t>
      </w:r>
      <w:proofErr w:type="spellEnd"/>
      <w:r w:rsidRPr="00345C8D">
        <w:rPr>
          <w:rFonts w:eastAsia="Times New Roman"/>
          <w:lang w:eastAsia="es-ES"/>
        </w:rPr>
        <w:t xml:space="preserve"> &amp; Texto3 &amp; </w:t>
      </w:r>
      <w:proofErr w:type="spellStart"/>
      <w:r w:rsidRPr="00345C8D">
        <w:rPr>
          <w:rFonts w:eastAsia="Times New Roman"/>
          <w:lang w:eastAsia="es-ES"/>
        </w:rPr>
        <w:t>TotalRentabilidad</w:t>
      </w:r>
      <w:proofErr w:type="spellEnd"/>
      <w:r w:rsidRPr="00345C8D">
        <w:rPr>
          <w:rFonts w:eastAsia="Times New Roman"/>
          <w:lang w:eastAsia="es-ES"/>
        </w:rPr>
        <w:t xml:space="preserve"> </w:t>
      </w:r>
    </w:p>
    <w:p w14:paraId="7478AC3E" w14:textId="25034AEA" w:rsidR="00E81973" w:rsidRDefault="00E81973" w:rsidP="00C95EF2">
      <w:r>
        <w:rPr>
          <w:noProof/>
        </w:rPr>
        <w:lastRenderedPageBreak/>
        <w:drawing>
          <wp:inline distT="0" distB="0" distL="0" distR="0" wp14:anchorId="19325530" wp14:editId="3AFACDC8">
            <wp:extent cx="5543550" cy="8001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3550" cy="800100"/>
                    </a:xfrm>
                    <a:prstGeom prst="rect">
                      <a:avLst/>
                    </a:prstGeom>
                  </pic:spPr>
                </pic:pic>
              </a:graphicData>
            </a:graphic>
          </wp:inline>
        </w:drawing>
      </w:r>
    </w:p>
    <w:p w14:paraId="1D66B0E8" w14:textId="77777777" w:rsidR="00345C8D" w:rsidRDefault="00345C8D" w:rsidP="00C95EF2"/>
    <w:p w14:paraId="0A5DA716" w14:textId="660D0ADD" w:rsidR="008B0EC2" w:rsidRDefault="008B0EC2" w:rsidP="00C95EF2">
      <w:r>
        <w:t>Se vincula el Mapa de la hoja INFORME con la hoja TOOLTIP</w:t>
      </w:r>
    </w:p>
    <w:p w14:paraId="126341A5" w14:textId="29C745DB" w:rsidR="00C95EF2" w:rsidRDefault="00C95EF2" w:rsidP="00753000">
      <w:r>
        <w:rPr>
          <w:noProof/>
        </w:rPr>
        <w:drawing>
          <wp:inline distT="0" distB="0" distL="0" distR="0" wp14:anchorId="29738764" wp14:editId="6E1CE86A">
            <wp:extent cx="4481488" cy="290259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5987" cy="2911982"/>
                    </a:xfrm>
                    <a:prstGeom prst="rect">
                      <a:avLst/>
                    </a:prstGeom>
                  </pic:spPr>
                </pic:pic>
              </a:graphicData>
            </a:graphic>
          </wp:inline>
        </w:drawing>
      </w:r>
    </w:p>
    <w:p w14:paraId="322D334A" w14:textId="0B15745B" w:rsidR="00C95EF2" w:rsidRDefault="00C95EF2" w:rsidP="00753000"/>
    <w:p w14:paraId="511D6BB3" w14:textId="5D34AB57" w:rsidR="00C95EF2" w:rsidRDefault="00C95EF2" w:rsidP="00E81973">
      <w:pPr>
        <w:jc w:val="both"/>
        <w:rPr>
          <w:sz w:val="36"/>
          <w:szCs w:val="36"/>
        </w:rPr>
      </w:pPr>
      <w:r w:rsidRPr="00E81973">
        <w:rPr>
          <w:sz w:val="36"/>
          <w:szCs w:val="36"/>
        </w:rPr>
        <w:t xml:space="preserve">16. Drill </w:t>
      </w:r>
      <w:proofErr w:type="spellStart"/>
      <w:r w:rsidRPr="00E81973">
        <w:rPr>
          <w:sz w:val="36"/>
          <w:szCs w:val="36"/>
        </w:rPr>
        <w:t>Through</w:t>
      </w:r>
      <w:proofErr w:type="spellEnd"/>
    </w:p>
    <w:p w14:paraId="088799EE" w14:textId="77777777" w:rsidR="00E81973" w:rsidRDefault="00E81973" w:rsidP="00E81973"/>
    <w:p w14:paraId="7DD18EC5" w14:textId="692498B1" w:rsidR="00E81973" w:rsidRDefault="00E81973" w:rsidP="00E81973">
      <w:r>
        <w:t xml:space="preserve">Se crea una hoja llamada MENSUALES para que desde la matriz principal de la hoja INFORME se pueda acceder a mayor información en caso de requerirlo, distinguido por el año que requiera un análisis </w:t>
      </w:r>
      <w:proofErr w:type="spellStart"/>
      <w:r>
        <w:t>mas</w:t>
      </w:r>
      <w:proofErr w:type="spellEnd"/>
      <w:r>
        <w:t xml:space="preserve"> detallado.</w:t>
      </w:r>
    </w:p>
    <w:p w14:paraId="3C02ADA5" w14:textId="7A1F83D4" w:rsidR="00E81973" w:rsidRDefault="00E81973" w:rsidP="00E81973">
      <w:r>
        <w:t xml:space="preserve">La hoja esta compuesta por los siguientes </w:t>
      </w:r>
      <w:proofErr w:type="spellStart"/>
      <w:r>
        <w:t>graficos</w:t>
      </w:r>
      <w:proofErr w:type="spellEnd"/>
      <w:r>
        <w:t>:</w:t>
      </w:r>
    </w:p>
    <w:p w14:paraId="0843C351" w14:textId="2AA8AD74" w:rsidR="00E81973" w:rsidRDefault="00E81973" w:rsidP="00E81973"/>
    <w:p w14:paraId="241314DF" w14:textId="3973102D" w:rsidR="00E81973" w:rsidRDefault="00BB09EB" w:rsidP="00BB09EB">
      <w:pPr>
        <w:pStyle w:val="Prrafodelista"/>
        <w:numPr>
          <w:ilvl w:val="0"/>
          <w:numId w:val="19"/>
        </w:numPr>
      </w:pPr>
      <w:r>
        <w:t>Gráfico de columnas agrupadas y líneas que detall</w:t>
      </w:r>
      <w:r>
        <w:t>a</w:t>
      </w:r>
      <w:r>
        <w:t xml:space="preserve"> el total facturado y la rentabilidad por mes.</w:t>
      </w:r>
    </w:p>
    <w:p w14:paraId="57B902A0" w14:textId="7BE226D7" w:rsidR="00E81973" w:rsidRDefault="00BB09EB" w:rsidP="00E81973">
      <w:r>
        <w:rPr>
          <w:noProof/>
        </w:rPr>
        <w:drawing>
          <wp:inline distT="0" distB="0" distL="0" distR="0" wp14:anchorId="72DC6BFF" wp14:editId="455B7B3B">
            <wp:extent cx="5912555" cy="2021747"/>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6215" cy="2029837"/>
                    </a:xfrm>
                    <a:prstGeom prst="rect">
                      <a:avLst/>
                    </a:prstGeom>
                  </pic:spPr>
                </pic:pic>
              </a:graphicData>
            </a:graphic>
          </wp:inline>
        </w:drawing>
      </w:r>
    </w:p>
    <w:p w14:paraId="21E76BAC" w14:textId="48ACD672" w:rsidR="00BB09EB" w:rsidRDefault="00BB09EB" w:rsidP="00BB09EB">
      <w:pPr>
        <w:pStyle w:val="Prrafodelista"/>
        <w:numPr>
          <w:ilvl w:val="0"/>
          <w:numId w:val="19"/>
        </w:numPr>
      </w:pPr>
      <w:r>
        <w:lastRenderedPageBreak/>
        <w:t>Tabla que detall</w:t>
      </w:r>
      <w:r>
        <w:t>a</w:t>
      </w:r>
      <w:r>
        <w:t xml:space="preserve"> el total facturado y la rentabilidad por mes</w:t>
      </w:r>
      <w:r>
        <w:t>.</w:t>
      </w:r>
    </w:p>
    <w:p w14:paraId="5B471703" w14:textId="34AEE318" w:rsidR="00BB09EB" w:rsidRDefault="00BB09EB" w:rsidP="00BB09EB">
      <w:pPr>
        <w:ind w:left="72"/>
      </w:pPr>
      <w:r>
        <w:rPr>
          <w:noProof/>
        </w:rPr>
        <w:drawing>
          <wp:inline distT="0" distB="0" distL="0" distR="0" wp14:anchorId="344AD6C0" wp14:editId="4021D5E2">
            <wp:extent cx="2360691" cy="2902591"/>
            <wp:effectExtent l="0" t="0" r="190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64953" cy="2907831"/>
                    </a:xfrm>
                    <a:prstGeom prst="rect">
                      <a:avLst/>
                    </a:prstGeom>
                  </pic:spPr>
                </pic:pic>
              </a:graphicData>
            </a:graphic>
          </wp:inline>
        </w:drawing>
      </w:r>
    </w:p>
    <w:p w14:paraId="007F713E" w14:textId="3428168A" w:rsidR="00BB09EB" w:rsidRDefault="00BB09EB" w:rsidP="00E81973"/>
    <w:p w14:paraId="00F57CC3" w14:textId="74455E7C" w:rsidR="00BB09EB" w:rsidRDefault="00BB09EB" w:rsidP="00BB09EB">
      <w:pPr>
        <w:pStyle w:val="Prrafodelista"/>
        <w:numPr>
          <w:ilvl w:val="0"/>
          <w:numId w:val="19"/>
        </w:numPr>
      </w:pPr>
      <w:r>
        <w:t>Gráfico de barras agrupadas que detall</w:t>
      </w:r>
      <w:r>
        <w:t>a</w:t>
      </w:r>
      <w:r>
        <w:t xml:space="preserve"> el total facturado y la rentabilidad por vendedor</w:t>
      </w:r>
    </w:p>
    <w:p w14:paraId="322EEDFA" w14:textId="45FBCC6A" w:rsidR="00BB09EB" w:rsidRDefault="00BB09EB" w:rsidP="00E81973">
      <w:r>
        <w:rPr>
          <w:noProof/>
        </w:rPr>
        <w:drawing>
          <wp:inline distT="0" distB="0" distL="0" distR="0" wp14:anchorId="67DDD81F" wp14:editId="27230D64">
            <wp:extent cx="3540154" cy="1687427"/>
            <wp:effectExtent l="0" t="0" r="3175"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46421" cy="1690414"/>
                    </a:xfrm>
                    <a:prstGeom prst="rect">
                      <a:avLst/>
                    </a:prstGeom>
                  </pic:spPr>
                </pic:pic>
              </a:graphicData>
            </a:graphic>
          </wp:inline>
        </w:drawing>
      </w:r>
    </w:p>
    <w:p w14:paraId="5201B6DE" w14:textId="06C57ADE" w:rsidR="00BB09EB" w:rsidRDefault="00BB09EB" w:rsidP="00E81973"/>
    <w:p w14:paraId="610744D7" w14:textId="1B2DB768" w:rsidR="00BB09EB" w:rsidRDefault="00BB09EB" w:rsidP="00BB09EB">
      <w:pPr>
        <w:pStyle w:val="Prrafodelista"/>
        <w:numPr>
          <w:ilvl w:val="0"/>
          <w:numId w:val="19"/>
        </w:numPr>
      </w:pPr>
      <w:r>
        <w:t>Gráfico de anillos que detall</w:t>
      </w:r>
      <w:r>
        <w:t>a</w:t>
      </w:r>
      <w:r>
        <w:t xml:space="preserve"> la rentabilidad generada por las ventas efectuadas en cada zona</w:t>
      </w:r>
      <w:r>
        <w:t>.</w:t>
      </w:r>
    </w:p>
    <w:p w14:paraId="479F4FD4" w14:textId="639916E8" w:rsidR="00BB09EB" w:rsidRDefault="00BB09EB" w:rsidP="00E81973">
      <w:r>
        <w:rPr>
          <w:noProof/>
        </w:rPr>
        <w:drawing>
          <wp:inline distT="0" distB="0" distL="0" distR="0" wp14:anchorId="0310A38B" wp14:editId="305EB622">
            <wp:extent cx="5419725" cy="2305050"/>
            <wp:effectExtent l="0" t="0" r="952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19725" cy="2305050"/>
                    </a:xfrm>
                    <a:prstGeom prst="rect">
                      <a:avLst/>
                    </a:prstGeom>
                  </pic:spPr>
                </pic:pic>
              </a:graphicData>
            </a:graphic>
          </wp:inline>
        </w:drawing>
      </w:r>
    </w:p>
    <w:p w14:paraId="62A402B9" w14:textId="49095A75" w:rsidR="00BB09EB" w:rsidRDefault="00BB09EB" w:rsidP="00E81973"/>
    <w:p w14:paraId="1244BB66" w14:textId="77777777" w:rsidR="00BB09EB" w:rsidRDefault="00BB09EB" w:rsidP="00BB09EB">
      <w:pPr>
        <w:pStyle w:val="Prrafodelista"/>
        <w:numPr>
          <w:ilvl w:val="0"/>
          <w:numId w:val="19"/>
        </w:numPr>
      </w:pPr>
      <w:r>
        <w:lastRenderedPageBreak/>
        <w:t xml:space="preserve">4 </w:t>
      </w:r>
      <w:proofErr w:type="gramStart"/>
      <w:r>
        <w:t>Tarjeta</w:t>
      </w:r>
      <w:r>
        <w:t>s</w:t>
      </w:r>
      <w:proofErr w:type="gramEnd"/>
      <w:r>
        <w:t xml:space="preserve"> que muestre</w:t>
      </w:r>
      <w:r>
        <w:t>:</w:t>
      </w:r>
      <w:r>
        <w:t xml:space="preserve"> </w:t>
      </w:r>
    </w:p>
    <w:p w14:paraId="6968A330" w14:textId="64B9C767" w:rsidR="00BB09EB" w:rsidRDefault="00BB09EB" w:rsidP="00BB09EB">
      <w:pPr>
        <w:pStyle w:val="Prrafodelista"/>
        <w:numPr>
          <w:ilvl w:val="0"/>
          <w:numId w:val="20"/>
        </w:numPr>
      </w:pPr>
      <w:r>
        <w:t>E</w:t>
      </w:r>
      <w:r>
        <w:t xml:space="preserve">l mes más rentable. </w:t>
      </w:r>
    </w:p>
    <w:p w14:paraId="2E4C8080" w14:textId="428789AF" w:rsidR="00BB09EB" w:rsidRDefault="00BB09EB" w:rsidP="00BB09EB">
      <w:pPr>
        <w:pStyle w:val="Prrafodelista"/>
        <w:numPr>
          <w:ilvl w:val="0"/>
          <w:numId w:val="20"/>
        </w:numPr>
      </w:pPr>
      <w:r>
        <w:t>L</w:t>
      </w:r>
      <w:r>
        <w:t>a rentabilidad del mes más rentable</w:t>
      </w:r>
      <w:r>
        <w:t>.</w:t>
      </w:r>
    </w:p>
    <w:p w14:paraId="10A2D751" w14:textId="11BAB391" w:rsidR="00BB09EB" w:rsidRDefault="00BB09EB" w:rsidP="00BB09EB">
      <w:pPr>
        <w:pStyle w:val="Prrafodelista"/>
        <w:numPr>
          <w:ilvl w:val="0"/>
          <w:numId w:val="20"/>
        </w:numPr>
      </w:pPr>
      <w:r>
        <w:t>E</w:t>
      </w:r>
      <w:r>
        <w:t>l mes menos rentable</w:t>
      </w:r>
      <w:r>
        <w:t>.</w:t>
      </w:r>
    </w:p>
    <w:p w14:paraId="06E01FE3" w14:textId="4623A989" w:rsidR="00BB09EB" w:rsidRDefault="00BB09EB" w:rsidP="00BB09EB">
      <w:pPr>
        <w:pStyle w:val="Prrafodelista"/>
        <w:numPr>
          <w:ilvl w:val="0"/>
          <w:numId w:val="20"/>
        </w:numPr>
      </w:pPr>
      <w:r>
        <w:t xml:space="preserve">La </w:t>
      </w:r>
      <w:r>
        <w:t>rentabilidad del mes menos rentable.</w:t>
      </w:r>
    </w:p>
    <w:p w14:paraId="612BD4EB" w14:textId="51B6A32C" w:rsidR="00BB09EB" w:rsidRDefault="00BB09EB" w:rsidP="00BB09EB">
      <w:r>
        <w:rPr>
          <w:noProof/>
        </w:rPr>
        <w:drawing>
          <wp:inline distT="0" distB="0" distL="0" distR="0" wp14:anchorId="7E477A36" wp14:editId="1728664D">
            <wp:extent cx="3486150" cy="237172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86150" cy="2371725"/>
                    </a:xfrm>
                    <a:prstGeom prst="rect">
                      <a:avLst/>
                    </a:prstGeom>
                  </pic:spPr>
                </pic:pic>
              </a:graphicData>
            </a:graphic>
          </wp:inline>
        </w:drawing>
      </w:r>
    </w:p>
    <w:p w14:paraId="669EA6CC" w14:textId="56B810D0" w:rsidR="00BB09EB" w:rsidRDefault="00BB09EB" w:rsidP="00BB09EB"/>
    <w:p w14:paraId="6E69D998" w14:textId="6C8E3938" w:rsidR="00BB09EB" w:rsidRDefault="00BB09EB" w:rsidP="00BB09EB">
      <w:pPr>
        <w:pStyle w:val="Prrafodelista"/>
        <w:numPr>
          <w:ilvl w:val="0"/>
          <w:numId w:val="19"/>
        </w:numPr>
      </w:pPr>
      <w:r>
        <w:t>Tarjeta con la medida llamada Año Seleccionado</w:t>
      </w:r>
    </w:p>
    <w:p w14:paraId="27361368" w14:textId="079D67FC" w:rsidR="00BB09EB" w:rsidRPr="00345C8D" w:rsidRDefault="00BB09EB" w:rsidP="00345C8D">
      <w:pPr>
        <w:ind w:left="72"/>
        <w:rPr>
          <w:rFonts w:eastAsia="Times New Roman"/>
          <w:lang w:eastAsia="es-ES"/>
        </w:rPr>
      </w:pPr>
      <w:r w:rsidRPr="00345C8D">
        <w:rPr>
          <w:rFonts w:eastAsia="Times New Roman"/>
          <w:lang w:eastAsia="es-ES"/>
        </w:rPr>
        <w:t xml:space="preserve">Año Seleccionado = "Usted ha accedido al detalle de la facturación y rentabilidad correspondiente al año " &amp; </w:t>
      </w:r>
      <w:proofErr w:type="gramStart"/>
      <w:r w:rsidRPr="00345C8D">
        <w:rPr>
          <w:rFonts w:eastAsia="Times New Roman"/>
          <w:lang w:eastAsia="es-ES"/>
        </w:rPr>
        <w:t>SELECTEDVALUE(</w:t>
      </w:r>
      <w:proofErr w:type="gramEnd"/>
      <w:r w:rsidRPr="00345C8D">
        <w:rPr>
          <w:rFonts w:eastAsia="Times New Roman"/>
          <w:lang w:eastAsia="es-ES"/>
        </w:rPr>
        <w:t>calendario[Año])</w:t>
      </w:r>
    </w:p>
    <w:p w14:paraId="66CD3121" w14:textId="483C5B88" w:rsidR="00BB09EB" w:rsidRDefault="00BB09EB" w:rsidP="00E81973">
      <w:r>
        <w:rPr>
          <w:noProof/>
        </w:rPr>
        <w:drawing>
          <wp:inline distT="0" distB="0" distL="0" distR="0" wp14:anchorId="0FE3F210" wp14:editId="06536452">
            <wp:extent cx="5731510" cy="519430"/>
            <wp:effectExtent l="0" t="0" r="254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519430"/>
                    </a:xfrm>
                    <a:prstGeom prst="rect">
                      <a:avLst/>
                    </a:prstGeom>
                  </pic:spPr>
                </pic:pic>
              </a:graphicData>
            </a:graphic>
          </wp:inline>
        </w:drawing>
      </w:r>
    </w:p>
    <w:p w14:paraId="034BD0E5" w14:textId="77777777" w:rsidR="00BB09EB" w:rsidRDefault="00BB09EB" w:rsidP="00E81973"/>
    <w:p w14:paraId="4E903DA8" w14:textId="5726B71E" w:rsidR="00BB09EB" w:rsidRDefault="00BB09EB" w:rsidP="00E81973">
      <w:r>
        <w:t>Resultado final:</w:t>
      </w:r>
    </w:p>
    <w:p w14:paraId="5935E15E" w14:textId="0E1FE0E0" w:rsidR="00BB09EB" w:rsidRDefault="00BB09EB" w:rsidP="00E81973">
      <w:r>
        <w:rPr>
          <w:noProof/>
        </w:rPr>
        <w:drawing>
          <wp:inline distT="0" distB="0" distL="0" distR="0" wp14:anchorId="0464CC90" wp14:editId="4A3AD596">
            <wp:extent cx="5731510" cy="3138170"/>
            <wp:effectExtent l="0" t="0" r="254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138170"/>
                    </a:xfrm>
                    <a:prstGeom prst="rect">
                      <a:avLst/>
                    </a:prstGeom>
                  </pic:spPr>
                </pic:pic>
              </a:graphicData>
            </a:graphic>
          </wp:inline>
        </w:drawing>
      </w:r>
    </w:p>
    <w:p w14:paraId="7802B302" w14:textId="1A9A586D" w:rsidR="008B0EC2" w:rsidRDefault="008B0EC2" w:rsidP="00E81973"/>
    <w:p w14:paraId="2E3F1B73" w14:textId="54927269" w:rsidR="008B0EC2" w:rsidRDefault="008B0EC2" w:rsidP="008B0EC2">
      <w:pPr>
        <w:jc w:val="both"/>
        <w:rPr>
          <w:sz w:val="36"/>
          <w:szCs w:val="36"/>
        </w:rPr>
      </w:pPr>
      <w:r w:rsidRPr="008B0EC2">
        <w:rPr>
          <w:sz w:val="36"/>
          <w:szCs w:val="36"/>
        </w:rPr>
        <w:t>17. Hoja CONCLUSIONES</w:t>
      </w:r>
      <w:r>
        <w:rPr>
          <w:sz w:val="36"/>
          <w:szCs w:val="36"/>
        </w:rPr>
        <w:t>, Medidas de tendencia central</w:t>
      </w:r>
    </w:p>
    <w:p w14:paraId="6B9C8939" w14:textId="77777777" w:rsidR="00345C8D" w:rsidRDefault="00345C8D" w:rsidP="008B0EC2"/>
    <w:p w14:paraId="20BE469C" w14:textId="68BF8415" w:rsidR="008B0EC2" w:rsidRDefault="008B0EC2" w:rsidP="008B0EC2">
      <w:r>
        <w:t xml:space="preserve">La hoja CONCLUSIONES </w:t>
      </w:r>
      <w:r w:rsidR="00345C8D">
        <w:t>está</w:t>
      </w:r>
      <w:r>
        <w:t xml:space="preserve"> conformada por los siguientes </w:t>
      </w:r>
      <w:proofErr w:type="spellStart"/>
      <w:r>
        <w:t>graficos</w:t>
      </w:r>
      <w:proofErr w:type="spellEnd"/>
      <w:r>
        <w:t>:</w:t>
      </w:r>
    </w:p>
    <w:p w14:paraId="3DCCD0F5" w14:textId="6D654328" w:rsidR="008B0EC2" w:rsidRDefault="008B0EC2" w:rsidP="008B0EC2"/>
    <w:p w14:paraId="60CE52F6" w14:textId="1EAD6ACD" w:rsidR="008B0EC2" w:rsidRDefault="008B0EC2" w:rsidP="008B0EC2">
      <w:pPr>
        <w:pStyle w:val="Prrafodelista"/>
        <w:numPr>
          <w:ilvl w:val="0"/>
          <w:numId w:val="21"/>
        </w:numPr>
      </w:pPr>
      <w:r>
        <w:t xml:space="preserve">Tarjeta(nueva), que además de las medidas previamente realizadas como Total Facturado, Total Rentabilidad, Ventas, </w:t>
      </w:r>
      <w:proofErr w:type="spellStart"/>
      <w:r>
        <w:t>Facturacion</w:t>
      </w:r>
      <w:proofErr w:type="spellEnd"/>
      <w:r>
        <w:t xml:space="preserve"> Promedio, Rentabilidad Promedio; se le agregan las siguientes medidas:</w:t>
      </w:r>
    </w:p>
    <w:p w14:paraId="41902942" w14:textId="77777777" w:rsidR="008B0EC2" w:rsidRPr="00345C8D" w:rsidRDefault="008B0EC2" w:rsidP="00345C8D">
      <w:pPr>
        <w:rPr>
          <w:rFonts w:eastAsia="Times New Roman"/>
          <w:lang w:eastAsia="es-ES"/>
        </w:rPr>
      </w:pPr>
      <w:r w:rsidRPr="00345C8D">
        <w:rPr>
          <w:rFonts w:eastAsia="Times New Roman"/>
          <w:lang w:eastAsia="es-ES"/>
        </w:rPr>
        <w:t>Mediana (Rentabilidad) = MEDIAN(VENTAS[Rentabilidad])</w:t>
      </w:r>
    </w:p>
    <w:p w14:paraId="0E615120" w14:textId="77777777" w:rsidR="008B0EC2" w:rsidRPr="00345C8D" w:rsidRDefault="008B0EC2" w:rsidP="00345C8D">
      <w:pPr>
        <w:rPr>
          <w:rFonts w:eastAsia="Times New Roman"/>
          <w:lang w:eastAsia="es-ES"/>
        </w:rPr>
      </w:pPr>
    </w:p>
    <w:p w14:paraId="44B132C7" w14:textId="0F82220F" w:rsidR="008B0EC2" w:rsidRPr="00345C8D" w:rsidRDefault="008B0EC2" w:rsidP="00345C8D">
      <w:pPr>
        <w:rPr>
          <w:rFonts w:eastAsia="Times New Roman"/>
          <w:lang w:eastAsia="es-ES"/>
        </w:rPr>
      </w:pPr>
      <w:r w:rsidRPr="00345C8D">
        <w:rPr>
          <w:rFonts w:eastAsia="Times New Roman"/>
          <w:lang w:eastAsia="es-ES"/>
        </w:rPr>
        <w:t>Primer Cuartil = PERCENTILE.INC(VENTAS[Rentabilidad], 0.25)</w:t>
      </w:r>
    </w:p>
    <w:p w14:paraId="2AF4E1AB" w14:textId="77777777" w:rsidR="008B0EC2" w:rsidRPr="00345C8D" w:rsidRDefault="008B0EC2" w:rsidP="00345C8D">
      <w:pPr>
        <w:rPr>
          <w:rFonts w:eastAsia="Times New Roman"/>
          <w:lang w:eastAsia="es-ES"/>
        </w:rPr>
      </w:pPr>
    </w:p>
    <w:p w14:paraId="2C638E0F" w14:textId="4B4B8332" w:rsidR="008B0EC2" w:rsidRPr="00345C8D" w:rsidRDefault="008B0EC2" w:rsidP="00345C8D">
      <w:pPr>
        <w:rPr>
          <w:rFonts w:eastAsia="Times New Roman"/>
          <w:lang w:eastAsia="es-ES"/>
        </w:rPr>
      </w:pPr>
      <w:r w:rsidRPr="00345C8D">
        <w:rPr>
          <w:rFonts w:eastAsia="Times New Roman"/>
          <w:lang w:eastAsia="es-ES"/>
        </w:rPr>
        <w:t>Tercer Cuartil = PERCENTILE.INC(VENTAS[Rentabilidad], 0.75)</w:t>
      </w:r>
    </w:p>
    <w:p w14:paraId="079BBE2C" w14:textId="77777777" w:rsidR="008B0EC2" w:rsidRDefault="008B0EC2" w:rsidP="00974CCF"/>
    <w:p w14:paraId="7EEBF6A7" w14:textId="1AC61726" w:rsidR="008B0EC2" w:rsidRDefault="008B0EC2" w:rsidP="008B0EC2">
      <w:r>
        <w:rPr>
          <w:noProof/>
        </w:rPr>
        <w:drawing>
          <wp:inline distT="0" distB="0" distL="0" distR="0" wp14:anchorId="1F44D855" wp14:editId="2AE1B0D2">
            <wp:extent cx="5731510" cy="622300"/>
            <wp:effectExtent l="0" t="0" r="254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622300"/>
                    </a:xfrm>
                    <a:prstGeom prst="rect">
                      <a:avLst/>
                    </a:prstGeom>
                  </pic:spPr>
                </pic:pic>
              </a:graphicData>
            </a:graphic>
          </wp:inline>
        </w:drawing>
      </w:r>
    </w:p>
    <w:p w14:paraId="3C72C5AD" w14:textId="1A165285" w:rsidR="00974CCF" w:rsidRDefault="00974CCF" w:rsidP="008B0EC2"/>
    <w:p w14:paraId="2F913FDE" w14:textId="0721F27C" w:rsidR="00974CCF" w:rsidRDefault="00974CCF" w:rsidP="00974CCF">
      <w:pPr>
        <w:pStyle w:val="Prrafodelista"/>
        <w:numPr>
          <w:ilvl w:val="0"/>
          <w:numId w:val="21"/>
        </w:numPr>
      </w:pPr>
      <w:r>
        <w:t>Cuadro de texto que relata a modo resumen los valores de mayor relevancia. Para esto, se usaron a parte de las medidas ya mencionadas, las siguientes:</w:t>
      </w:r>
    </w:p>
    <w:p w14:paraId="3E7192FF" w14:textId="77777777" w:rsidR="00974CCF" w:rsidRPr="00345C8D" w:rsidRDefault="00974CCF" w:rsidP="00345C8D">
      <w:pPr>
        <w:rPr>
          <w:rFonts w:eastAsia="Times New Roman"/>
          <w:lang w:eastAsia="es-ES"/>
        </w:rPr>
      </w:pPr>
      <w:r w:rsidRPr="00345C8D">
        <w:rPr>
          <w:rFonts w:eastAsia="Times New Roman"/>
          <w:lang w:eastAsia="es-ES"/>
        </w:rPr>
        <w:t xml:space="preserve">Mayor Rentabilidad = </w:t>
      </w:r>
    </w:p>
    <w:p w14:paraId="26211C6D" w14:textId="77777777" w:rsidR="00974CCF" w:rsidRPr="00345C8D" w:rsidRDefault="00974CCF" w:rsidP="00345C8D">
      <w:pPr>
        <w:rPr>
          <w:rFonts w:eastAsia="Times New Roman"/>
          <w:lang w:eastAsia="es-ES"/>
        </w:rPr>
      </w:pPr>
      <w:r w:rsidRPr="00345C8D">
        <w:rPr>
          <w:rFonts w:eastAsia="Times New Roman"/>
          <w:lang w:eastAsia="es-ES"/>
        </w:rPr>
        <w:t>VAR Tabla= SUMMARIZE(</w:t>
      </w:r>
      <w:proofErr w:type="gramStart"/>
      <w:r w:rsidRPr="00345C8D">
        <w:rPr>
          <w:rFonts w:eastAsia="Times New Roman"/>
          <w:lang w:eastAsia="es-ES"/>
        </w:rPr>
        <w:t>VENTAS,ESTADOS</w:t>
      </w:r>
      <w:proofErr w:type="gramEnd"/>
      <w:r w:rsidRPr="00345C8D">
        <w:rPr>
          <w:rFonts w:eastAsia="Times New Roman"/>
          <w:lang w:eastAsia="es-ES"/>
        </w:rPr>
        <w:t>[Estado],"Rentabilidad", SUM(VENTAS[Rentabilidad]))</w:t>
      </w:r>
    </w:p>
    <w:p w14:paraId="5F4C48A1" w14:textId="77777777" w:rsidR="00974CCF" w:rsidRPr="00345C8D" w:rsidRDefault="00974CCF" w:rsidP="00345C8D">
      <w:pPr>
        <w:rPr>
          <w:rFonts w:eastAsia="Times New Roman"/>
          <w:lang w:eastAsia="es-ES"/>
        </w:rPr>
      </w:pPr>
      <w:r w:rsidRPr="00345C8D">
        <w:rPr>
          <w:rFonts w:eastAsia="Times New Roman"/>
          <w:lang w:eastAsia="es-ES"/>
        </w:rPr>
        <w:t>RETURN</w:t>
      </w:r>
    </w:p>
    <w:p w14:paraId="0C8B29D3" w14:textId="77777777" w:rsidR="00974CCF" w:rsidRPr="00345C8D" w:rsidRDefault="00974CCF" w:rsidP="00345C8D">
      <w:pPr>
        <w:rPr>
          <w:rFonts w:eastAsia="Times New Roman"/>
          <w:lang w:eastAsia="es-ES"/>
        </w:rPr>
      </w:pPr>
      <w:r w:rsidRPr="00345C8D">
        <w:rPr>
          <w:rFonts w:eastAsia="Times New Roman"/>
          <w:lang w:eastAsia="es-ES"/>
        </w:rPr>
        <w:t>CALCULATE((SUM(VENTAS[Rentabilidad])</w:t>
      </w:r>
      <w:proofErr w:type="gramStart"/>
      <w:r w:rsidRPr="00345C8D">
        <w:rPr>
          <w:rFonts w:eastAsia="Times New Roman"/>
          <w:lang w:eastAsia="es-ES"/>
        </w:rPr>
        <w:t>),TOPN</w:t>
      </w:r>
      <w:proofErr w:type="gramEnd"/>
      <w:r w:rsidRPr="00345C8D">
        <w:rPr>
          <w:rFonts w:eastAsia="Times New Roman"/>
          <w:lang w:eastAsia="es-ES"/>
        </w:rPr>
        <w:t>(1,Tabla,[Rentabilidad],DESC))</w:t>
      </w:r>
    </w:p>
    <w:p w14:paraId="0CC27052" w14:textId="4CC1DB84" w:rsidR="00974CCF" w:rsidRPr="00345C8D" w:rsidRDefault="00974CCF" w:rsidP="00345C8D"/>
    <w:p w14:paraId="6A8D2CEA" w14:textId="77777777" w:rsidR="00974CCF" w:rsidRPr="00345C8D" w:rsidRDefault="00974CCF" w:rsidP="00345C8D">
      <w:pPr>
        <w:rPr>
          <w:rFonts w:eastAsia="Times New Roman"/>
          <w:lang w:eastAsia="es-ES"/>
        </w:rPr>
      </w:pPr>
      <w:r w:rsidRPr="00345C8D">
        <w:rPr>
          <w:rFonts w:eastAsia="Times New Roman"/>
          <w:lang w:eastAsia="es-ES"/>
        </w:rPr>
        <w:t xml:space="preserve">Menor Rentabilidad = </w:t>
      </w:r>
    </w:p>
    <w:p w14:paraId="45010019" w14:textId="77777777" w:rsidR="00974CCF" w:rsidRPr="00345C8D" w:rsidRDefault="00974CCF" w:rsidP="00345C8D">
      <w:pPr>
        <w:rPr>
          <w:rFonts w:eastAsia="Times New Roman"/>
          <w:lang w:eastAsia="es-ES"/>
        </w:rPr>
      </w:pPr>
      <w:r w:rsidRPr="00345C8D">
        <w:rPr>
          <w:rFonts w:eastAsia="Times New Roman"/>
          <w:lang w:eastAsia="es-ES"/>
        </w:rPr>
        <w:t>VAR Tabla= SUMMARIZE(</w:t>
      </w:r>
      <w:proofErr w:type="gramStart"/>
      <w:r w:rsidRPr="00345C8D">
        <w:rPr>
          <w:rFonts w:eastAsia="Times New Roman"/>
          <w:lang w:eastAsia="es-ES"/>
        </w:rPr>
        <w:t>VENTAS,ESTADOS</w:t>
      </w:r>
      <w:proofErr w:type="gramEnd"/>
      <w:r w:rsidRPr="00345C8D">
        <w:rPr>
          <w:rFonts w:eastAsia="Times New Roman"/>
          <w:lang w:eastAsia="es-ES"/>
        </w:rPr>
        <w:t>[Estado],"Rentabilidad", SUM(VENTAS[Rentabilidad]))</w:t>
      </w:r>
    </w:p>
    <w:p w14:paraId="526D98EC" w14:textId="77777777" w:rsidR="00974CCF" w:rsidRPr="00345C8D" w:rsidRDefault="00974CCF" w:rsidP="00345C8D">
      <w:pPr>
        <w:rPr>
          <w:rFonts w:eastAsia="Times New Roman"/>
          <w:lang w:eastAsia="es-ES"/>
        </w:rPr>
      </w:pPr>
      <w:r w:rsidRPr="00345C8D">
        <w:rPr>
          <w:rFonts w:eastAsia="Times New Roman"/>
          <w:lang w:eastAsia="es-ES"/>
        </w:rPr>
        <w:t>RETURN</w:t>
      </w:r>
    </w:p>
    <w:p w14:paraId="51906768" w14:textId="77777777" w:rsidR="00974CCF" w:rsidRPr="00345C8D" w:rsidRDefault="00974CCF" w:rsidP="00345C8D">
      <w:pPr>
        <w:rPr>
          <w:rFonts w:eastAsia="Times New Roman"/>
          <w:lang w:eastAsia="es-ES"/>
        </w:rPr>
      </w:pPr>
      <w:r w:rsidRPr="00345C8D">
        <w:rPr>
          <w:rFonts w:eastAsia="Times New Roman"/>
          <w:lang w:eastAsia="es-ES"/>
        </w:rPr>
        <w:t>CALCULATE((SUM(VENTAS[Rentabilidad])</w:t>
      </w:r>
      <w:proofErr w:type="gramStart"/>
      <w:r w:rsidRPr="00345C8D">
        <w:rPr>
          <w:rFonts w:eastAsia="Times New Roman"/>
          <w:lang w:eastAsia="es-ES"/>
        </w:rPr>
        <w:t>),TOPN</w:t>
      </w:r>
      <w:proofErr w:type="gramEnd"/>
      <w:r w:rsidRPr="00345C8D">
        <w:rPr>
          <w:rFonts w:eastAsia="Times New Roman"/>
          <w:lang w:eastAsia="es-ES"/>
        </w:rPr>
        <w:t>(1,Tabla,[Rentabilidad],ASC))</w:t>
      </w:r>
    </w:p>
    <w:p w14:paraId="440F422D" w14:textId="37D51B5F" w:rsidR="00974CCF" w:rsidRPr="00345C8D" w:rsidRDefault="00974CCF" w:rsidP="00345C8D"/>
    <w:p w14:paraId="286224A6" w14:textId="77777777" w:rsidR="00974CCF" w:rsidRPr="00345C8D" w:rsidRDefault="00974CCF" w:rsidP="00345C8D">
      <w:pPr>
        <w:rPr>
          <w:rFonts w:eastAsia="Times New Roman"/>
          <w:lang w:eastAsia="es-ES"/>
        </w:rPr>
      </w:pPr>
      <w:r w:rsidRPr="00345C8D">
        <w:rPr>
          <w:rFonts w:eastAsia="Times New Roman"/>
          <w:lang w:eastAsia="es-ES"/>
        </w:rPr>
        <w:t xml:space="preserve">Estado con más ventas = </w:t>
      </w:r>
    </w:p>
    <w:p w14:paraId="5824B8DD" w14:textId="77777777" w:rsidR="00974CCF" w:rsidRPr="00345C8D" w:rsidRDefault="00974CCF" w:rsidP="00345C8D">
      <w:pPr>
        <w:rPr>
          <w:rFonts w:eastAsia="Times New Roman"/>
          <w:lang w:eastAsia="es-ES"/>
        </w:rPr>
      </w:pPr>
      <w:r w:rsidRPr="00345C8D">
        <w:rPr>
          <w:rFonts w:eastAsia="Times New Roman"/>
          <w:lang w:eastAsia="es-ES"/>
        </w:rPr>
        <w:t xml:space="preserve">VAR GRUPOS = </w:t>
      </w:r>
      <w:proofErr w:type="gramStart"/>
      <w:r w:rsidRPr="00345C8D">
        <w:rPr>
          <w:rFonts w:eastAsia="Times New Roman"/>
          <w:lang w:eastAsia="es-ES"/>
        </w:rPr>
        <w:t>SUMMARIZE(</w:t>
      </w:r>
      <w:proofErr w:type="gramEnd"/>
      <w:r w:rsidRPr="00345C8D">
        <w:rPr>
          <w:rFonts w:eastAsia="Times New Roman"/>
          <w:lang w:eastAsia="es-ES"/>
        </w:rPr>
        <w:t>VENTAS, VENTAS[Estado], "Conteo", COUNT(VENTAS[Estado]))</w:t>
      </w:r>
    </w:p>
    <w:p w14:paraId="13D4D7D8" w14:textId="77777777" w:rsidR="00974CCF" w:rsidRPr="00345C8D" w:rsidRDefault="00974CCF" w:rsidP="00345C8D">
      <w:pPr>
        <w:rPr>
          <w:rFonts w:eastAsia="Times New Roman"/>
          <w:lang w:eastAsia="es-ES"/>
        </w:rPr>
      </w:pPr>
      <w:r w:rsidRPr="00345C8D">
        <w:rPr>
          <w:rFonts w:eastAsia="Times New Roman"/>
          <w:lang w:eastAsia="es-ES"/>
        </w:rPr>
        <w:t xml:space="preserve">VAR MAXIMO = </w:t>
      </w:r>
      <w:proofErr w:type="gramStart"/>
      <w:r w:rsidRPr="00345C8D">
        <w:rPr>
          <w:rFonts w:eastAsia="Times New Roman"/>
          <w:lang w:eastAsia="es-ES"/>
        </w:rPr>
        <w:t>MAXX(</w:t>
      </w:r>
      <w:proofErr w:type="gramEnd"/>
      <w:r w:rsidRPr="00345C8D">
        <w:rPr>
          <w:rFonts w:eastAsia="Times New Roman"/>
          <w:lang w:eastAsia="es-ES"/>
        </w:rPr>
        <w:t>GRUPOS, [Conteo])</w:t>
      </w:r>
    </w:p>
    <w:p w14:paraId="67693FF9" w14:textId="77777777" w:rsidR="00974CCF" w:rsidRPr="00345C8D" w:rsidRDefault="00974CCF" w:rsidP="00345C8D">
      <w:pPr>
        <w:rPr>
          <w:rFonts w:eastAsia="Times New Roman"/>
          <w:lang w:eastAsia="es-ES"/>
        </w:rPr>
      </w:pPr>
      <w:r w:rsidRPr="00345C8D">
        <w:rPr>
          <w:rFonts w:eastAsia="Times New Roman"/>
          <w:lang w:eastAsia="es-ES"/>
        </w:rPr>
        <w:t xml:space="preserve">VAR MODA_FINAL = </w:t>
      </w:r>
      <w:proofErr w:type="gramStart"/>
      <w:r w:rsidRPr="00345C8D">
        <w:rPr>
          <w:rFonts w:eastAsia="Times New Roman"/>
          <w:lang w:eastAsia="es-ES"/>
        </w:rPr>
        <w:t>FILTER(</w:t>
      </w:r>
      <w:proofErr w:type="gramEnd"/>
      <w:r w:rsidRPr="00345C8D">
        <w:rPr>
          <w:rFonts w:eastAsia="Times New Roman"/>
          <w:lang w:eastAsia="es-ES"/>
        </w:rPr>
        <w:t>GRUPOS, [Conteo]=MAXIMO)</w:t>
      </w:r>
    </w:p>
    <w:p w14:paraId="4BC830BD" w14:textId="77777777" w:rsidR="00974CCF" w:rsidRPr="00345C8D" w:rsidRDefault="00974CCF" w:rsidP="00345C8D">
      <w:pPr>
        <w:rPr>
          <w:rFonts w:eastAsia="Times New Roman"/>
          <w:lang w:eastAsia="es-ES"/>
        </w:rPr>
      </w:pPr>
      <w:r w:rsidRPr="00345C8D">
        <w:rPr>
          <w:rFonts w:eastAsia="Times New Roman"/>
          <w:lang w:eastAsia="es-ES"/>
        </w:rPr>
        <w:t xml:space="preserve">VAR RESULTADO = </w:t>
      </w:r>
      <w:proofErr w:type="gramStart"/>
      <w:r w:rsidRPr="00345C8D">
        <w:rPr>
          <w:rFonts w:eastAsia="Times New Roman"/>
          <w:lang w:eastAsia="es-ES"/>
        </w:rPr>
        <w:t>CONCATENATEX(</w:t>
      </w:r>
      <w:proofErr w:type="gramEnd"/>
      <w:r w:rsidRPr="00345C8D">
        <w:rPr>
          <w:rFonts w:eastAsia="Times New Roman"/>
          <w:lang w:eastAsia="es-ES"/>
        </w:rPr>
        <w:t>MODA_FINAL, VENTAS[Estado], ", ")</w:t>
      </w:r>
    </w:p>
    <w:p w14:paraId="5A02911C" w14:textId="77777777" w:rsidR="00974CCF" w:rsidRPr="00345C8D" w:rsidRDefault="00974CCF" w:rsidP="00345C8D">
      <w:pPr>
        <w:rPr>
          <w:rFonts w:eastAsia="Times New Roman"/>
          <w:lang w:eastAsia="es-ES"/>
        </w:rPr>
      </w:pPr>
      <w:r w:rsidRPr="00345C8D">
        <w:rPr>
          <w:rFonts w:eastAsia="Times New Roman"/>
          <w:lang w:eastAsia="es-ES"/>
        </w:rPr>
        <w:t>RETURN</w:t>
      </w:r>
    </w:p>
    <w:p w14:paraId="2F85BFD5" w14:textId="77777777" w:rsidR="00974CCF" w:rsidRPr="00345C8D" w:rsidRDefault="00974CCF" w:rsidP="00345C8D">
      <w:pPr>
        <w:rPr>
          <w:rFonts w:eastAsia="Times New Roman"/>
          <w:lang w:eastAsia="es-ES"/>
        </w:rPr>
      </w:pPr>
      <w:r w:rsidRPr="00345C8D">
        <w:rPr>
          <w:rFonts w:eastAsia="Times New Roman"/>
          <w:lang w:eastAsia="es-ES"/>
        </w:rPr>
        <w:lastRenderedPageBreak/>
        <w:t>RESULTADO</w:t>
      </w:r>
    </w:p>
    <w:p w14:paraId="0587D77E" w14:textId="09EDB31D" w:rsidR="00974CCF" w:rsidRPr="00345C8D" w:rsidRDefault="00974CCF" w:rsidP="00345C8D"/>
    <w:p w14:paraId="1EC37F9F" w14:textId="77777777" w:rsidR="00974CCF" w:rsidRPr="00345C8D" w:rsidRDefault="00974CCF" w:rsidP="00345C8D">
      <w:pPr>
        <w:rPr>
          <w:rFonts w:eastAsia="Times New Roman"/>
          <w:lang w:eastAsia="es-ES"/>
        </w:rPr>
      </w:pPr>
      <w:r w:rsidRPr="00345C8D">
        <w:rPr>
          <w:rFonts w:eastAsia="Times New Roman"/>
          <w:lang w:eastAsia="es-ES"/>
        </w:rPr>
        <w:t xml:space="preserve">Estado </w:t>
      </w:r>
      <w:proofErr w:type="spellStart"/>
      <w:r w:rsidRPr="00345C8D">
        <w:rPr>
          <w:rFonts w:eastAsia="Times New Roman"/>
          <w:lang w:eastAsia="es-ES"/>
        </w:rPr>
        <w:t>mas</w:t>
      </w:r>
      <w:proofErr w:type="spellEnd"/>
      <w:r w:rsidRPr="00345C8D">
        <w:rPr>
          <w:rFonts w:eastAsia="Times New Roman"/>
          <w:lang w:eastAsia="es-ES"/>
        </w:rPr>
        <w:t xml:space="preserve"> rentable = </w:t>
      </w:r>
    </w:p>
    <w:p w14:paraId="4D03BAA6" w14:textId="77777777" w:rsidR="00974CCF" w:rsidRPr="00345C8D" w:rsidRDefault="00974CCF" w:rsidP="00345C8D">
      <w:pPr>
        <w:rPr>
          <w:rFonts w:eastAsia="Times New Roman"/>
          <w:lang w:eastAsia="es-ES"/>
        </w:rPr>
      </w:pPr>
      <w:r w:rsidRPr="00345C8D">
        <w:rPr>
          <w:rFonts w:eastAsia="Times New Roman"/>
          <w:lang w:eastAsia="es-ES"/>
        </w:rPr>
        <w:t>VAR Tabla= SUMMARIZE(</w:t>
      </w:r>
      <w:proofErr w:type="gramStart"/>
      <w:r w:rsidRPr="00345C8D">
        <w:rPr>
          <w:rFonts w:eastAsia="Times New Roman"/>
          <w:lang w:eastAsia="es-ES"/>
        </w:rPr>
        <w:t>VENTAS,ESTADOS</w:t>
      </w:r>
      <w:proofErr w:type="gramEnd"/>
      <w:r w:rsidRPr="00345C8D">
        <w:rPr>
          <w:rFonts w:eastAsia="Times New Roman"/>
          <w:lang w:eastAsia="es-ES"/>
        </w:rPr>
        <w:t>[Estado],"Rentabilidad", SUM(VENTAS[Rentabilidad]))</w:t>
      </w:r>
    </w:p>
    <w:p w14:paraId="231C4703" w14:textId="77777777" w:rsidR="00974CCF" w:rsidRPr="00345C8D" w:rsidRDefault="00974CCF" w:rsidP="00345C8D">
      <w:pPr>
        <w:rPr>
          <w:rFonts w:eastAsia="Times New Roman"/>
          <w:lang w:eastAsia="es-ES"/>
        </w:rPr>
      </w:pPr>
      <w:r w:rsidRPr="00345C8D">
        <w:rPr>
          <w:rFonts w:eastAsia="Times New Roman"/>
          <w:lang w:eastAsia="es-ES"/>
        </w:rPr>
        <w:t>RETURN</w:t>
      </w:r>
    </w:p>
    <w:p w14:paraId="0EDD1203" w14:textId="77777777" w:rsidR="00974CCF" w:rsidRPr="00345C8D" w:rsidRDefault="00974CCF" w:rsidP="00345C8D">
      <w:pPr>
        <w:rPr>
          <w:rFonts w:eastAsia="Times New Roman"/>
          <w:lang w:eastAsia="es-ES"/>
        </w:rPr>
      </w:pPr>
      <w:r w:rsidRPr="00345C8D">
        <w:rPr>
          <w:rFonts w:eastAsia="Times New Roman"/>
          <w:lang w:eastAsia="es-ES"/>
        </w:rPr>
        <w:t>CALCULATE(VALUES(ESTADOS[Estado]</w:t>
      </w:r>
      <w:proofErr w:type="gramStart"/>
      <w:r w:rsidRPr="00345C8D">
        <w:rPr>
          <w:rFonts w:eastAsia="Times New Roman"/>
          <w:lang w:eastAsia="es-ES"/>
        </w:rPr>
        <w:t>),TOPN</w:t>
      </w:r>
      <w:proofErr w:type="gramEnd"/>
      <w:r w:rsidRPr="00345C8D">
        <w:rPr>
          <w:rFonts w:eastAsia="Times New Roman"/>
          <w:lang w:eastAsia="es-ES"/>
        </w:rPr>
        <w:t>(1,Tabla,[Rentabilidad],DESC))</w:t>
      </w:r>
    </w:p>
    <w:p w14:paraId="7EFD1DB9" w14:textId="37CDE33B" w:rsidR="00974CCF" w:rsidRPr="00345C8D" w:rsidRDefault="00974CCF" w:rsidP="00345C8D"/>
    <w:p w14:paraId="7F0D830A" w14:textId="77777777" w:rsidR="00974CCF" w:rsidRPr="00345C8D" w:rsidRDefault="00974CCF" w:rsidP="00345C8D">
      <w:pPr>
        <w:rPr>
          <w:rFonts w:eastAsia="Times New Roman"/>
          <w:lang w:eastAsia="es-ES"/>
        </w:rPr>
      </w:pPr>
      <w:r w:rsidRPr="00345C8D">
        <w:rPr>
          <w:rFonts w:eastAsia="Times New Roman"/>
          <w:lang w:eastAsia="es-ES"/>
        </w:rPr>
        <w:t xml:space="preserve">Estado menos rentable = </w:t>
      </w:r>
    </w:p>
    <w:p w14:paraId="4469065A" w14:textId="77777777" w:rsidR="00974CCF" w:rsidRPr="00345C8D" w:rsidRDefault="00974CCF" w:rsidP="00345C8D">
      <w:pPr>
        <w:rPr>
          <w:rFonts w:eastAsia="Times New Roman"/>
          <w:lang w:eastAsia="es-ES"/>
        </w:rPr>
      </w:pPr>
      <w:r w:rsidRPr="00345C8D">
        <w:rPr>
          <w:rFonts w:eastAsia="Times New Roman"/>
          <w:lang w:eastAsia="es-ES"/>
        </w:rPr>
        <w:t>VAR Tabla= SUMMARIZE(</w:t>
      </w:r>
      <w:proofErr w:type="gramStart"/>
      <w:r w:rsidRPr="00345C8D">
        <w:rPr>
          <w:rFonts w:eastAsia="Times New Roman"/>
          <w:lang w:eastAsia="es-ES"/>
        </w:rPr>
        <w:t>VENTAS,ESTADOS</w:t>
      </w:r>
      <w:proofErr w:type="gramEnd"/>
      <w:r w:rsidRPr="00345C8D">
        <w:rPr>
          <w:rFonts w:eastAsia="Times New Roman"/>
          <w:lang w:eastAsia="es-ES"/>
        </w:rPr>
        <w:t>[Estado],"Rentabilidad", SUM(VENTAS[Rentabilidad]))</w:t>
      </w:r>
    </w:p>
    <w:p w14:paraId="0C257DF2" w14:textId="77777777" w:rsidR="00974CCF" w:rsidRPr="00345C8D" w:rsidRDefault="00974CCF" w:rsidP="00345C8D">
      <w:pPr>
        <w:rPr>
          <w:rFonts w:eastAsia="Times New Roman"/>
          <w:lang w:eastAsia="es-ES"/>
        </w:rPr>
      </w:pPr>
      <w:r w:rsidRPr="00345C8D">
        <w:rPr>
          <w:rFonts w:eastAsia="Times New Roman"/>
          <w:lang w:eastAsia="es-ES"/>
        </w:rPr>
        <w:t>RETURN</w:t>
      </w:r>
    </w:p>
    <w:p w14:paraId="155D58D3" w14:textId="77777777" w:rsidR="00974CCF" w:rsidRPr="00345C8D" w:rsidRDefault="00974CCF" w:rsidP="00345C8D">
      <w:pPr>
        <w:rPr>
          <w:rFonts w:eastAsia="Times New Roman"/>
          <w:lang w:eastAsia="es-ES"/>
        </w:rPr>
      </w:pPr>
      <w:r w:rsidRPr="00345C8D">
        <w:rPr>
          <w:rFonts w:eastAsia="Times New Roman"/>
          <w:lang w:eastAsia="es-ES"/>
        </w:rPr>
        <w:t>CALCULATE(VALUES(ESTADOS[Estado]</w:t>
      </w:r>
      <w:proofErr w:type="gramStart"/>
      <w:r w:rsidRPr="00345C8D">
        <w:rPr>
          <w:rFonts w:eastAsia="Times New Roman"/>
          <w:lang w:eastAsia="es-ES"/>
        </w:rPr>
        <w:t>),TOPN</w:t>
      </w:r>
      <w:proofErr w:type="gramEnd"/>
      <w:r w:rsidRPr="00345C8D">
        <w:rPr>
          <w:rFonts w:eastAsia="Times New Roman"/>
          <w:lang w:eastAsia="es-ES"/>
        </w:rPr>
        <w:t>(1,Tabla,[Rentabilidad],ASC))</w:t>
      </w:r>
    </w:p>
    <w:p w14:paraId="3D8FC4D8" w14:textId="163B0142" w:rsidR="00974CCF" w:rsidRDefault="00974CCF" w:rsidP="00974CCF">
      <w:pPr>
        <w:ind w:left="72"/>
      </w:pPr>
      <w:r>
        <w:rPr>
          <w:noProof/>
        </w:rPr>
        <w:drawing>
          <wp:inline distT="0" distB="0" distL="0" distR="0" wp14:anchorId="10497E11" wp14:editId="3A723E0A">
            <wp:extent cx="3716323" cy="2262485"/>
            <wp:effectExtent l="0" t="0" r="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25112" cy="2267835"/>
                    </a:xfrm>
                    <a:prstGeom prst="rect">
                      <a:avLst/>
                    </a:prstGeom>
                  </pic:spPr>
                </pic:pic>
              </a:graphicData>
            </a:graphic>
          </wp:inline>
        </w:drawing>
      </w:r>
    </w:p>
    <w:p w14:paraId="70ABFC78" w14:textId="77777777" w:rsidR="00345C8D" w:rsidRDefault="00345C8D" w:rsidP="00974CCF">
      <w:pPr>
        <w:ind w:left="72"/>
      </w:pPr>
    </w:p>
    <w:p w14:paraId="6F9CD40B" w14:textId="19B53807" w:rsidR="00974CCF" w:rsidRDefault="00974CCF" w:rsidP="00974CCF">
      <w:pPr>
        <w:pStyle w:val="Prrafodelista"/>
        <w:numPr>
          <w:ilvl w:val="0"/>
          <w:numId w:val="21"/>
        </w:numPr>
      </w:pPr>
      <w:r>
        <w:t>2 segmentaciones de datos para filtrar por año y por mes</w:t>
      </w:r>
    </w:p>
    <w:p w14:paraId="5833164B" w14:textId="21694DC8" w:rsidR="00974CCF" w:rsidRDefault="00974CCF" w:rsidP="00974CCF">
      <w:r>
        <w:rPr>
          <w:noProof/>
        </w:rPr>
        <w:drawing>
          <wp:inline distT="0" distB="0" distL="0" distR="0" wp14:anchorId="5822CA56" wp14:editId="78E26C7F">
            <wp:extent cx="5731510" cy="508635"/>
            <wp:effectExtent l="0" t="0" r="2540" b="571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508635"/>
                    </a:xfrm>
                    <a:prstGeom prst="rect">
                      <a:avLst/>
                    </a:prstGeom>
                  </pic:spPr>
                </pic:pic>
              </a:graphicData>
            </a:graphic>
          </wp:inline>
        </w:drawing>
      </w:r>
    </w:p>
    <w:p w14:paraId="5FD9BF0E" w14:textId="4D17E321" w:rsidR="00974CCF" w:rsidRDefault="00974CCF" w:rsidP="00974CCF"/>
    <w:p w14:paraId="28713B1D" w14:textId="421C09B7" w:rsidR="00974CCF" w:rsidRDefault="00A03078" w:rsidP="00A03078">
      <w:pPr>
        <w:pStyle w:val="Prrafodelista"/>
        <w:numPr>
          <w:ilvl w:val="0"/>
          <w:numId w:val="21"/>
        </w:numPr>
      </w:pPr>
      <w:r>
        <w:t xml:space="preserve">Visualización </w:t>
      </w:r>
      <w:r>
        <w:t xml:space="preserve">TACHOMETER </w:t>
      </w:r>
      <w:proofErr w:type="spellStart"/>
      <w:r>
        <w:t>by</w:t>
      </w:r>
      <w:proofErr w:type="spellEnd"/>
      <w:r>
        <w:t xml:space="preserve"> E&amp;A</w:t>
      </w:r>
      <w:r>
        <w:t xml:space="preserve"> </w:t>
      </w:r>
      <w:proofErr w:type="spellStart"/>
      <w:r>
        <w:t>mas</w:t>
      </w:r>
      <w:proofErr w:type="spellEnd"/>
      <w:r>
        <w:t xml:space="preserve"> visualización de flecha con porcentajes:</w:t>
      </w:r>
    </w:p>
    <w:p w14:paraId="6A846821" w14:textId="6EBFE06A" w:rsidR="00E61E81" w:rsidRDefault="00E61E81" w:rsidP="00345C8D">
      <w:r>
        <w:t xml:space="preserve">Previo a esta visualización, se crea la tabla </w:t>
      </w:r>
      <w:r>
        <w:t>RENTABILIDAD ANUAL POR MES</w:t>
      </w:r>
      <w:r>
        <w:t xml:space="preserve">. </w:t>
      </w:r>
      <w:r>
        <w:t xml:space="preserve">Esta tabla calcula la rentabilidad total por año, </w:t>
      </w:r>
      <w:proofErr w:type="spellStart"/>
      <w:r>
        <w:t>aperturada</w:t>
      </w:r>
      <w:proofErr w:type="spellEnd"/>
      <w:r>
        <w:t xml:space="preserve"> por mes.</w:t>
      </w:r>
      <w:r>
        <w:t xml:space="preserve"> Se realiza con la siguiente formula:</w:t>
      </w:r>
    </w:p>
    <w:p w14:paraId="16ED45A7" w14:textId="77777777" w:rsidR="00E61E81" w:rsidRPr="00345C8D" w:rsidRDefault="00E61E81" w:rsidP="00345C8D">
      <w:pPr>
        <w:rPr>
          <w:rFonts w:eastAsia="Times New Roman"/>
          <w:lang w:eastAsia="es-ES"/>
        </w:rPr>
      </w:pPr>
      <w:r w:rsidRPr="00345C8D">
        <w:rPr>
          <w:rFonts w:eastAsia="Times New Roman"/>
          <w:lang w:eastAsia="es-ES"/>
        </w:rPr>
        <w:t xml:space="preserve">RENTABILIDAD ANUAL POR MES = </w:t>
      </w:r>
      <w:proofErr w:type="gramStart"/>
      <w:r w:rsidRPr="00345C8D">
        <w:rPr>
          <w:rFonts w:eastAsia="Times New Roman"/>
          <w:lang w:eastAsia="es-ES"/>
        </w:rPr>
        <w:t>SUMMARIZE(</w:t>
      </w:r>
      <w:proofErr w:type="gramEnd"/>
      <w:r w:rsidRPr="00345C8D">
        <w:rPr>
          <w:rFonts w:eastAsia="Times New Roman"/>
          <w:lang w:eastAsia="es-ES"/>
        </w:rPr>
        <w:t>VENTAS, calendario[Año], calendario[Mes], "Rentabilidad Mensual", SUM(VENTAS[Rentabilidad]))</w:t>
      </w:r>
    </w:p>
    <w:p w14:paraId="47FBD868" w14:textId="77777777" w:rsidR="00E61E81" w:rsidRPr="00345C8D" w:rsidRDefault="00E61E81" w:rsidP="00345C8D"/>
    <w:p w14:paraId="0C43BCE8" w14:textId="78169AA4" w:rsidR="00A03078" w:rsidRPr="00345C8D" w:rsidRDefault="00A03078" w:rsidP="00345C8D">
      <w:r w:rsidRPr="00345C8D">
        <w:t>El tacómetro es afectado por los filtros de año y mes, y mide la rentabilidad total de acuerdo a los indicadores seleccionados. Se usa la siguiente medida</w:t>
      </w:r>
      <w:r w:rsidR="00E61E81" w:rsidRPr="00345C8D">
        <w:t>, que se basa en la tabla mencionada previamente</w:t>
      </w:r>
      <w:r w:rsidRPr="00345C8D">
        <w:t>:</w:t>
      </w:r>
    </w:p>
    <w:p w14:paraId="5DB36107" w14:textId="77777777" w:rsidR="00A03078" w:rsidRPr="00345C8D" w:rsidRDefault="00A03078" w:rsidP="00345C8D">
      <w:pPr>
        <w:rPr>
          <w:rFonts w:eastAsia="Times New Roman"/>
          <w:lang w:eastAsia="es-ES"/>
        </w:rPr>
      </w:pPr>
      <w:r w:rsidRPr="00345C8D">
        <w:rPr>
          <w:rFonts w:eastAsia="Times New Roman"/>
          <w:lang w:eastAsia="es-ES"/>
        </w:rPr>
        <w:t xml:space="preserve">Limite </w:t>
      </w:r>
      <w:proofErr w:type="spellStart"/>
      <w:r w:rsidRPr="00345C8D">
        <w:rPr>
          <w:rFonts w:eastAsia="Times New Roman"/>
          <w:lang w:eastAsia="es-ES"/>
        </w:rPr>
        <w:t>Tacometro</w:t>
      </w:r>
      <w:proofErr w:type="spellEnd"/>
      <w:r w:rsidRPr="00345C8D">
        <w:rPr>
          <w:rFonts w:eastAsia="Times New Roman"/>
          <w:lang w:eastAsia="es-ES"/>
        </w:rPr>
        <w:t xml:space="preserve"> = </w:t>
      </w:r>
      <w:proofErr w:type="gramStart"/>
      <w:r w:rsidRPr="00345C8D">
        <w:rPr>
          <w:rFonts w:eastAsia="Times New Roman"/>
          <w:lang w:eastAsia="es-ES"/>
        </w:rPr>
        <w:t>MAX(</w:t>
      </w:r>
      <w:proofErr w:type="gramEnd"/>
      <w:r w:rsidRPr="00345C8D">
        <w:rPr>
          <w:rFonts w:eastAsia="Times New Roman"/>
          <w:lang w:eastAsia="es-ES"/>
        </w:rPr>
        <w:t>'RENTABILIDAD ANUAL POR MES'[Rentabilidad Mensual])</w:t>
      </w:r>
    </w:p>
    <w:p w14:paraId="15734108" w14:textId="68B2B6D1" w:rsidR="00A03078" w:rsidRDefault="00A03078" w:rsidP="00A03078"/>
    <w:p w14:paraId="2B1C6DF5" w14:textId="7B88D8F1" w:rsidR="00E61E81" w:rsidRDefault="00E61E81" w:rsidP="00A03078">
      <w:r>
        <w:rPr>
          <w:noProof/>
        </w:rPr>
        <w:lastRenderedPageBreak/>
        <w:drawing>
          <wp:inline distT="0" distB="0" distL="0" distR="0" wp14:anchorId="06FE8942" wp14:editId="5D4694D0">
            <wp:extent cx="2781494" cy="2583626"/>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94720" cy="2595911"/>
                    </a:xfrm>
                    <a:prstGeom prst="rect">
                      <a:avLst/>
                    </a:prstGeom>
                  </pic:spPr>
                </pic:pic>
              </a:graphicData>
            </a:graphic>
          </wp:inline>
        </w:drawing>
      </w:r>
    </w:p>
    <w:p w14:paraId="4BF79694" w14:textId="42DDD979" w:rsidR="00E61E81" w:rsidRDefault="00E61E81" w:rsidP="00A03078"/>
    <w:p w14:paraId="53ECCE2C" w14:textId="69301121" w:rsidR="00E61E81" w:rsidRDefault="00E61E81" w:rsidP="00E61E81">
      <w:pPr>
        <w:pStyle w:val="Prrafodelista"/>
        <w:numPr>
          <w:ilvl w:val="0"/>
          <w:numId w:val="21"/>
        </w:numPr>
      </w:pPr>
      <w:r>
        <w:t>Tarjetas que muestran tasa de crecimiento y diferencia con el mes anterior.</w:t>
      </w:r>
    </w:p>
    <w:p w14:paraId="348B60F0" w14:textId="72D7E046" w:rsidR="00A03078" w:rsidRPr="00345C8D" w:rsidRDefault="00A03078" w:rsidP="00345C8D">
      <w:r w:rsidRPr="00345C8D">
        <w:t xml:space="preserve">El primer porcentaje es una </w:t>
      </w:r>
      <w:r w:rsidRPr="00345C8D">
        <w:t>medida rápida que calcul</w:t>
      </w:r>
      <w:r w:rsidRPr="00345C8D">
        <w:t>a</w:t>
      </w:r>
      <w:r w:rsidRPr="00345C8D">
        <w:t xml:space="preserve"> la tasa de crecimiento mensual según la rentabilidad de la empresa</w:t>
      </w:r>
      <w:r w:rsidRPr="00345C8D">
        <w:t>:</w:t>
      </w:r>
    </w:p>
    <w:p w14:paraId="6B79AAA7" w14:textId="77777777" w:rsidR="00A03078" w:rsidRPr="00345C8D" w:rsidRDefault="00A03078" w:rsidP="00345C8D">
      <w:pPr>
        <w:rPr>
          <w:rFonts w:ascii="Consolas" w:eastAsia="Times New Roman" w:hAnsi="Consolas" w:cs="Times New Roman"/>
          <w:kern w:val="0"/>
          <w:sz w:val="18"/>
          <w:szCs w:val="18"/>
          <w:lang w:eastAsia="es-ES"/>
          <w14:ligatures w14:val="none"/>
        </w:rPr>
      </w:pPr>
      <w:r w:rsidRPr="00345C8D">
        <w:rPr>
          <w:rFonts w:ascii="Consolas" w:eastAsia="Times New Roman" w:hAnsi="Consolas" w:cs="Times New Roman"/>
          <w:kern w:val="0"/>
          <w:sz w:val="18"/>
          <w:szCs w:val="18"/>
          <w:lang w:eastAsia="es-ES"/>
          <w14:ligatures w14:val="none"/>
        </w:rPr>
        <w:t xml:space="preserve">Tasa Mensual = </w:t>
      </w:r>
    </w:p>
    <w:p w14:paraId="3594BB62" w14:textId="77777777" w:rsidR="00A03078" w:rsidRPr="00345C8D" w:rsidRDefault="00A03078" w:rsidP="00345C8D">
      <w:pPr>
        <w:rPr>
          <w:rFonts w:ascii="Consolas" w:eastAsia="Times New Roman" w:hAnsi="Consolas" w:cs="Times New Roman"/>
          <w:kern w:val="0"/>
          <w:sz w:val="18"/>
          <w:szCs w:val="18"/>
          <w:lang w:eastAsia="es-ES"/>
          <w14:ligatures w14:val="none"/>
        </w:rPr>
      </w:pPr>
      <w:r w:rsidRPr="00345C8D">
        <w:rPr>
          <w:rFonts w:ascii="Consolas" w:eastAsia="Times New Roman" w:hAnsi="Consolas" w:cs="Times New Roman"/>
          <w:kern w:val="0"/>
          <w:sz w:val="18"/>
          <w:szCs w:val="18"/>
          <w:lang w:eastAsia="es-ES"/>
          <w14:ligatures w14:val="none"/>
        </w:rPr>
        <w:t xml:space="preserve">VAR __PREV_MONTH = </w:t>
      </w:r>
      <w:proofErr w:type="gramStart"/>
      <w:r w:rsidRPr="00345C8D">
        <w:rPr>
          <w:rFonts w:ascii="Consolas" w:eastAsia="Times New Roman" w:hAnsi="Consolas" w:cs="Times New Roman"/>
          <w:kern w:val="0"/>
          <w:sz w:val="18"/>
          <w:szCs w:val="18"/>
          <w:lang w:eastAsia="es-ES"/>
          <w14:ligatures w14:val="none"/>
        </w:rPr>
        <w:t>CALCULATE(</w:t>
      </w:r>
      <w:proofErr w:type="gramEnd"/>
      <w:r w:rsidRPr="00345C8D">
        <w:rPr>
          <w:rFonts w:ascii="Consolas" w:eastAsia="Times New Roman" w:hAnsi="Consolas" w:cs="Times New Roman"/>
          <w:kern w:val="0"/>
          <w:sz w:val="18"/>
          <w:szCs w:val="18"/>
          <w:lang w:eastAsia="es-ES"/>
          <w14:ligatures w14:val="none"/>
        </w:rPr>
        <w:t>[Total Rentabilidad], DATEADD('CALENDARIO'[Fecha], -1, MONTH))</w:t>
      </w:r>
    </w:p>
    <w:p w14:paraId="25E57C0A" w14:textId="77777777" w:rsidR="00A03078" w:rsidRPr="00345C8D" w:rsidRDefault="00A03078" w:rsidP="00345C8D">
      <w:pPr>
        <w:rPr>
          <w:rFonts w:ascii="Consolas" w:eastAsia="Times New Roman" w:hAnsi="Consolas" w:cs="Times New Roman"/>
          <w:kern w:val="0"/>
          <w:sz w:val="18"/>
          <w:szCs w:val="18"/>
          <w:lang w:val="en-US" w:eastAsia="es-ES"/>
          <w14:ligatures w14:val="none"/>
        </w:rPr>
      </w:pPr>
      <w:r w:rsidRPr="00345C8D">
        <w:rPr>
          <w:rFonts w:ascii="Consolas" w:eastAsia="Times New Roman" w:hAnsi="Consolas" w:cs="Times New Roman"/>
          <w:kern w:val="0"/>
          <w:sz w:val="18"/>
          <w:szCs w:val="18"/>
          <w:lang w:val="en-US" w:eastAsia="es-ES"/>
          <w14:ligatures w14:val="none"/>
        </w:rPr>
        <w:t>RETURN</w:t>
      </w:r>
    </w:p>
    <w:p w14:paraId="6FD45283" w14:textId="77777777" w:rsidR="00A03078" w:rsidRPr="00345C8D" w:rsidRDefault="00A03078" w:rsidP="00345C8D">
      <w:pPr>
        <w:rPr>
          <w:rFonts w:ascii="Consolas" w:eastAsia="Times New Roman" w:hAnsi="Consolas" w:cs="Times New Roman"/>
          <w:kern w:val="0"/>
          <w:sz w:val="18"/>
          <w:szCs w:val="18"/>
          <w:lang w:val="en-US" w:eastAsia="es-ES"/>
          <w14:ligatures w14:val="none"/>
        </w:rPr>
      </w:pPr>
      <w:proofErr w:type="gramStart"/>
      <w:r w:rsidRPr="00345C8D">
        <w:rPr>
          <w:rFonts w:ascii="Consolas" w:eastAsia="Times New Roman" w:hAnsi="Consolas" w:cs="Times New Roman"/>
          <w:kern w:val="0"/>
          <w:sz w:val="18"/>
          <w:szCs w:val="18"/>
          <w:lang w:val="en-US" w:eastAsia="es-ES"/>
          <w14:ligatures w14:val="none"/>
        </w:rPr>
        <w:t>IF(</w:t>
      </w:r>
      <w:proofErr w:type="gramEnd"/>
      <w:r w:rsidRPr="00345C8D">
        <w:rPr>
          <w:rFonts w:ascii="Consolas" w:eastAsia="Times New Roman" w:hAnsi="Consolas" w:cs="Times New Roman"/>
          <w:kern w:val="0"/>
          <w:sz w:val="18"/>
          <w:szCs w:val="18"/>
          <w:lang w:val="en-US" w:eastAsia="es-ES"/>
          <w14:ligatures w14:val="none"/>
        </w:rPr>
        <w:t xml:space="preserve">__PREV_MONTH = BLANK(), "N/D", DIVIDE([Total </w:t>
      </w:r>
      <w:proofErr w:type="spellStart"/>
      <w:r w:rsidRPr="00345C8D">
        <w:rPr>
          <w:rFonts w:ascii="Consolas" w:eastAsia="Times New Roman" w:hAnsi="Consolas" w:cs="Times New Roman"/>
          <w:kern w:val="0"/>
          <w:sz w:val="18"/>
          <w:szCs w:val="18"/>
          <w:lang w:val="en-US" w:eastAsia="es-ES"/>
          <w14:ligatures w14:val="none"/>
        </w:rPr>
        <w:t>Rentabilidad</w:t>
      </w:r>
      <w:proofErr w:type="spellEnd"/>
      <w:r w:rsidRPr="00345C8D">
        <w:rPr>
          <w:rFonts w:ascii="Consolas" w:eastAsia="Times New Roman" w:hAnsi="Consolas" w:cs="Times New Roman"/>
          <w:kern w:val="0"/>
          <w:sz w:val="18"/>
          <w:szCs w:val="18"/>
          <w:lang w:val="en-US" w:eastAsia="es-ES"/>
          <w14:ligatures w14:val="none"/>
        </w:rPr>
        <w:t>] - __PREV_MONTH, __PREV_MONTH))</w:t>
      </w:r>
    </w:p>
    <w:p w14:paraId="5EC3E413" w14:textId="00EC5B8A" w:rsidR="00A03078" w:rsidRPr="00345C8D" w:rsidRDefault="00A03078" w:rsidP="00345C8D">
      <w:pPr>
        <w:rPr>
          <w:lang w:val="en-US"/>
        </w:rPr>
      </w:pPr>
    </w:p>
    <w:p w14:paraId="06806706" w14:textId="3FBCF1B1" w:rsidR="00A03078" w:rsidRPr="00345C8D" w:rsidRDefault="00A03078" w:rsidP="00345C8D">
      <w:r w:rsidRPr="00345C8D">
        <w:t>El segundo porcentaje, es la diferencia entre el mes seleccionado y el anterior, y se muestra usando la siguiente medida:</w:t>
      </w:r>
    </w:p>
    <w:p w14:paraId="241192C4" w14:textId="77777777" w:rsidR="00A03078" w:rsidRPr="00345C8D" w:rsidRDefault="00A03078" w:rsidP="00345C8D">
      <w:pPr>
        <w:rPr>
          <w:rFonts w:ascii="Consolas" w:eastAsia="Times New Roman" w:hAnsi="Consolas" w:cs="Times New Roman"/>
          <w:kern w:val="0"/>
          <w:sz w:val="18"/>
          <w:szCs w:val="18"/>
          <w:lang w:eastAsia="es-ES"/>
          <w14:ligatures w14:val="none"/>
        </w:rPr>
      </w:pPr>
      <w:r w:rsidRPr="00345C8D">
        <w:rPr>
          <w:rFonts w:ascii="Consolas" w:eastAsia="Times New Roman" w:hAnsi="Consolas" w:cs="Times New Roman"/>
          <w:kern w:val="0"/>
          <w:sz w:val="18"/>
          <w:szCs w:val="18"/>
          <w:lang w:eastAsia="es-ES"/>
          <w14:ligatures w14:val="none"/>
        </w:rPr>
        <w:t xml:space="preserve">Diferencia Mensual = </w:t>
      </w:r>
    </w:p>
    <w:p w14:paraId="5138413E" w14:textId="77777777" w:rsidR="00A03078" w:rsidRPr="00345C8D" w:rsidRDefault="00A03078" w:rsidP="00345C8D">
      <w:pPr>
        <w:rPr>
          <w:rFonts w:ascii="Consolas" w:eastAsia="Times New Roman" w:hAnsi="Consolas" w:cs="Times New Roman"/>
          <w:kern w:val="0"/>
          <w:sz w:val="18"/>
          <w:szCs w:val="18"/>
          <w:lang w:eastAsia="es-ES"/>
          <w14:ligatures w14:val="none"/>
        </w:rPr>
      </w:pPr>
      <w:r w:rsidRPr="00345C8D">
        <w:rPr>
          <w:rFonts w:ascii="Consolas" w:eastAsia="Times New Roman" w:hAnsi="Consolas" w:cs="Times New Roman"/>
          <w:kern w:val="0"/>
          <w:sz w:val="18"/>
          <w:szCs w:val="18"/>
          <w:lang w:eastAsia="es-ES"/>
          <w14:ligatures w14:val="none"/>
        </w:rPr>
        <w:t xml:space="preserve">VAR __PREV_MONTH = </w:t>
      </w:r>
      <w:proofErr w:type="gramStart"/>
      <w:r w:rsidRPr="00345C8D">
        <w:rPr>
          <w:rFonts w:ascii="Consolas" w:eastAsia="Times New Roman" w:hAnsi="Consolas" w:cs="Times New Roman"/>
          <w:kern w:val="0"/>
          <w:sz w:val="18"/>
          <w:szCs w:val="18"/>
          <w:lang w:eastAsia="es-ES"/>
          <w14:ligatures w14:val="none"/>
        </w:rPr>
        <w:t>CALCULATE(</w:t>
      </w:r>
      <w:proofErr w:type="gramEnd"/>
      <w:r w:rsidRPr="00345C8D">
        <w:rPr>
          <w:rFonts w:ascii="Consolas" w:eastAsia="Times New Roman" w:hAnsi="Consolas" w:cs="Times New Roman"/>
          <w:kern w:val="0"/>
          <w:sz w:val="18"/>
          <w:szCs w:val="18"/>
          <w:lang w:eastAsia="es-ES"/>
          <w14:ligatures w14:val="none"/>
        </w:rPr>
        <w:t>[Total Rentabilidad], DATEADD('CALENDARIO'[Fecha], -1, MONTH))</w:t>
      </w:r>
    </w:p>
    <w:p w14:paraId="762BD1C5" w14:textId="77777777" w:rsidR="00A03078" w:rsidRPr="00345C8D" w:rsidRDefault="00A03078" w:rsidP="00345C8D">
      <w:pPr>
        <w:rPr>
          <w:rFonts w:ascii="Consolas" w:eastAsia="Times New Roman" w:hAnsi="Consolas" w:cs="Times New Roman"/>
          <w:kern w:val="0"/>
          <w:sz w:val="18"/>
          <w:szCs w:val="18"/>
          <w:lang w:val="en-US" w:eastAsia="es-ES"/>
          <w14:ligatures w14:val="none"/>
        </w:rPr>
      </w:pPr>
      <w:r w:rsidRPr="00345C8D">
        <w:rPr>
          <w:rFonts w:ascii="Consolas" w:eastAsia="Times New Roman" w:hAnsi="Consolas" w:cs="Times New Roman"/>
          <w:kern w:val="0"/>
          <w:sz w:val="18"/>
          <w:szCs w:val="18"/>
          <w:lang w:val="en-US" w:eastAsia="es-ES"/>
          <w14:ligatures w14:val="none"/>
        </w:rPr>
        <w:t>RETURN</w:t>
      </w:r>
    </w:p>
    <w:p w14:paraId="0A1B6223" w14:textId="77777777" w:rsidR="00A03078" w:rsidRPr="00345C8D" w:rsidRDefault="00A03078" w:rsidP="00345C8D">
      <w:pPr>
        <w:rPr>
          <w:rFonts w:ascii="Consolas" w:eastAsia="Times New Roman" w:hAnsi="Consolas" w:cs="Times New Roman"/>
          <w:kern w:val="0"/>
          <w:sz w:val="18"/>
          <w:szCs w:val="18"/>
          <w:lang w:val="en-US" w:eastAsia="es-ES"/>
          <w14:ligatures w14:val="none"/>
        </w:rPr>
      </w:pPr>
      <w:proofErr w:type="gramStart"/>
      <w:r w:rsidRPr="00345C8D">
        <w:rPr>
          <w:rFonts w:ascii="Consolas" w:eastAsia="Times New Roman" w:hAnsi="Consolas" w:cs="Times New Roman"/>
          <w:kern w:val="0"/>
          <w:sz w:val="18"/>
          <w:szCs w:val="18"/>
          <w:lang w:val="en-US" w:eastAsia="es-ES"/>
          <w14:ligatures w14:val="none"/>
        </w:rPr>
        <w:t>IF(</w:t>
      </w:r>
      <w:proofErr w:type="gramEnd"/>
      <w:r w:rsidRPr="00345C8D">
        <w:rPr>
          <w:rFonts w:ascii="Consolas" w:eastAsia="Times New Roman" w:hAnsi="Consolas" w:cs="Times New Roman"/>
          <w:kern w:val="0"/>
          <w:sz w:val="18"/>
          <w:szCs w:val="18"/>
          <w:lang w:val="en-US" w:eastAsia="es-ES"/>
          <w14:ligatures w14:val="none"/>
        </w:rPr>
        <w:t xml:space="preserve">__PREV_MONTH = BLANK(), "N/D", [Total </w:t>
      </w:r>
      <w:proofErr w:type="spellStart"/>
      <w:r w:rsidRPr="00345C8D">
        <w:rPr>
          <w:rFonts w:ascii="Consolas" w:eastAsia="Times New Roman" w:hAnsi="Consolas" w:cs="Times New Roman"/>
          <w:kern w:val="0"/>
          <w:sz w:val="18"/>
          <w:szCs w:val="18"/>
          <w:lang w:val="en-US" w:eastAsia="es-ES"/>
          <w14:ligatures w14:val="none"/>
        </w:rPr>
        <w:t>Rentabilidad</w:t>
      </w:r>
      <w:proofErr w:type="spellEnd"/>
      <w:r w:rsidRPr="00345C8D">
        <w:rPr>
          <w:rFonts w:ascii="Consolas" w:eastAsia="Times New Roman" w:hAnsi="Consolas" w:cs="Times New Roman"/>
          <w:kern w:val="0"/>
          <w:sz w:val="18"/>
          <w:szCs w:val="18"/>
          <w:lang w:val="en-US" w:eastAsia="es-ES"/>
          <w14:ligatures w14:val="none"/>
        </w:rPr>
        <w:t>] - __PREV_MONTH)</w:t>
      </w:r>
    </w:p>
    <w:p w14:paraId="4E90D803" w14:textId="1C8B8049" w:rsidR="00A03078" w:rsidRPr="00345C8D" w:rsidRDefault="00A03078" w:rsidP="00345C8D">
      <w:pPr>
        <w:rPr>
          <w:lang w:val="en-US"/>
        </w:rPr>
      </w:pPr>
    </w:p>
    <w:p w14:paraId="5CA47EA8" w14:textId="7D53E0FB" w:rsidR="00A54534" w:rsidRDefault="00E61E81" w:rsidP="00A03078">
      <w:r w:rsidRPr="00E61E81">
        <w:t xml:space="preserve">Se </w:t>
      </w:r>
      <w:r w:rsidR="00A54534">
        <w:t>a</w:t>
      </w:r>
      <w:r>
        <w:t xml:space="preserve">plica un formato condicional a la tarjeta por el que: </w:t>
      </w:r>
    </w:p>
    <w:p w14:paraId="51A9E3A9" w14:textId="77777777" w:rsidR="00A54534" w:rsidRDefault="00E61E81" w:rsidP="00A54534">
      <w:pPr>
        <w:pStyle w:val="Prrafodelista"/>
        <w:numPr>
          <w:ilvl w:val="0"/>
          <w:numId w:val="22"/>
        </w:numPr>
      </w:pPr>
      <w:r>
        <w:t xml:space="preserve">Si el valor mostrado es positivo, se muestre en verde. </w:t>
      </w:r>
    </w:p>
    <w:p w14:paraId="2EC520C6" w14:textId="2D9BEB98" w:rsidR="00E61E81" w:rsidRPr="00E61E81" w:rsidRDefault="00E61E81" w:rsidP="00A54534">
      <w:pPr>
        <w:pStyle w:val="Prrafodelista"/>
        <w:numPr>
          <w:ilvl w:val="0"/>
          <w:numId w:val="22"/>
        </w:numPr>
      </w:pPr>
      <w:r>
        <w:t>Si el valor mostrado es negativo, se muestre en rojo</w:t>
      </w:r>
    </w:p>
    <w:p w14:paraId="6A9E49CA" w14:textId="77777777" w:rsidR="00E61E81" w:rsidRPr="00E61E81" w:rsidRDefault="00E61E81" w:rsidP="00A03078"/>
    <w:p w14:paraId="126B2A49" w14:textId="5C426169" w:rsidR="00E61E81" w:rsidRDefault="00E61E81" w:rsidP="00A03078">
      <w:r w:rsidRPr="00E61E81">
        <w:t>Para la flech</w:t>
      </w:r>
      <w:r w:rsidR="00B62288">
        <w:t>a</w:t>
      </w:r>
      <w:r w:rsidRPr="00E61E81">
        <w:t xml:space="preserve"> se u</w:t>
      </w:r>
      <w:r>
        <w:t>tiliza la siguiente medida:</w:t>
      </w:r>
    </w:p>
    <w:p w14:paraId="0B3F9AF4" w14:textId="77777777" w:rsidR="00E61E81" w:rsidRPr="00345C8D" w:rsidRDefault="00E61E81" w:rsidP="00345C8D">
      <w:pPr>
        <w:rPr>
          <w:rFonts w:eastAsia="Times New Roman"/>
          <w:lang w:val="en-US" w:eastAsia="es-ES"/>
        </w:rPr>
      </w:pPr>
      <w:proofErr w:type="spellStart"/>
      <w:r w:rsidRPr="00345C8D">
        <w:rPr>
          <w:rFonts w:eastAsia="Times New Roman"/>
          <w:lang w:val="en-US" w:eastAsia="es-ES"/>
        </w:rPr>
        <w:t>Flechas</w:t>
      </w:r>
      <w:proofErr w:type="spellEnd"/>
      <w:r w:rsidRPr="00345C8D">
        <w:rPr>
          <w:rFonts w:eastAsia="Times New Roman"/>
          <w:lang w:val="en-US" w:eastAsia="es-ES"/>
        </w:rPr>
        <w:t xml:space="preserve"> = </w:t>
      </w:r>
    </w:p>
    <w:p w14:paraId="222833DF" w14:textId="77777777" w:rsidR="00E61E81" w:rsidRPr="00345C8D" w:rsidRDefault="00E61E81" w:rsidP="00345C8D">
      <w:pPr>
        <w:rPr>
          <w:rFonts w:eastAsia="Times New Roman"/>
          <w:lang w:val="en-US" w:eastAsia="es-ES"/>
        </w:rPr>
      </w:pPr>
      <w:proofErr w:type="gramStart"/>
      <w:r w:rsidRPr="00345C8D">
        <w:rPr>
          <w:rFonts w:eastAsia="Times New Roman"/>
          <w:lang w:val="en-US" w:eastAsia="es-ES"/>
        </w:rPr>
        <w:t>IF(</w:t>
      </w:r>
      <w:proofErr w:type="gramEnd"/>
      <w:r w:rsidRPr="00345C8D">
        <w:rPr>
          <w:rFonts w:eastAsia="Times New Roman"/>
          <w:lang w:val="en-US" w:eastAsia="es-ES"/>
        </w:rPr>
        <w:t xml:space="preserve">[Tasa </w:t>
      </w:r>
      <w:proofErr w:type="spellStart"/>
      <w:r w:rsidRPr="00345C8D">
        <w:rPr>
          <w:rFonts w:eastAsia="Times New Roman"/>
          <w:lang w:val="en-US" w:eastAsia="es-ES"/>
        </w:rPr>
        <w:t>Mensual</w:t>
      </w:r>
      <w:proofErr w:type="spellEnd"/>
      <w:r w:rsidRPr="00345C8D">
        <w:rPr>
          <w:rFonts w:eastAsia="Times New Roman"/>
          <w:lang w:val="en-US" w:eastAsia="es-ES"/>
        </w:rPr>
        <w:t>] &lt; 0,</w:t>
      </w:r>
    </w:p>
    <w:p w14:paraId="7B5AB272" w14:textId="77777777" w:rsidR="00E61E81" w:rsidRPr="00345C8D" w:rsidRDefault="00E61E81" w:rsidP="00345C8D">
      <w:pPr>
        <w:rPr>
          <w:rFonts w:eastAsia="Times New Roman"/>
          <w:lang w:val="en-US" w:eastAsia="es-ES"/>
        </w:rPr>
      </w:pPr>
      <w:r w:rsidRPr="00345C8D">
        <w:rPr>
          <w:rFonts w:eastAsia="Times New Roman"/>
          <w:lang w:val="en-US" w:eastAsia="es-ES"/>
        </w:rPr>
        <w:t xml:space="preserve">"https://upload.wikimedia.org/wikipedia/commons/0/04/Red_Arrow_Down.svg", </w:t>
      </w:r>
    </w:p>
    <w:p w14:paraId="617CC7B5" w14:textId="77777777" w:rsidR="00E61E81" w:rsidRPr="00345C8D" w:rsidRDefault="00E61E81" w:rsidP="00345C8D">
      <w:pPr>
        <w:rPr>
          <w:rFonts w:eastAsia="Times New Roman"/>
          <w:lang w:val="en-US" w:eastAsia="es-ES"/>
        </w:rPr>
      </w:pPr>
      <w:r w:rsidRPr="00345C8D">
        <w:rPr>
          <w:rFonts w:eastAsia="Times New Roman"/>
          <w:lang w:val="en-US" w:eastAsia="es-ES"/>
        </w:rPr>
        <w:t>"https://upload.wikimedia.org/wikipedia/commons/b/bd/Dark_Green_Arrow_Up.svg")</w:t>
      </w:r>
    </w:p>
    <w:p w14:paraId="0296A0F7" w14:textId="77777777" w:rsidR="00E61E81" w:rsidRPr="00345C8D" w:rsidRDefault="00E61E81" w:rsidP="00345C8D"/>
    <w:p w14:paraId="39AC43D1" w14:textId="7B5DABC2" w:rsidR="00A03078" w:rsidRDefault="00E61E81" w:rsidP="00A03078">
      <w:pPr>
        <w:rPr>
          <w:lang w:val="en-US"/>
        </w:rPr>
      </w:pPr>
      <w:r>
        <w:rPr>
          <w:noProof/>
        </w:rPr>
        <w:drawing>
          <wp:inline distT="0" distB="0" distL="0" distR="0" wp14:anchorId="7364BAEF" wp14:editId="7A6462B9">
            <wp:extent cx="1562100" cy="2562225"/>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562100" cy="2562225"/>
                    </a:xfrm>
                    <a:prstGeom prst="rect">
                      <a:avLst/>
                    </a:prstGeom>
                  </pic:spPr>
                </pic:pic>
              </a:graphicData>
            </a:graphic>
          </wp:inline>
        </w:drawing>
      </w:r>
    </w:p>
    <w:p w14:paraId="539334E6" w14:textId="51614C79" w:rsidR="00E61E81" w:rsidRDefault="00E61E81" w:rsidP="00A03078">
      <w:pPr>
        <w:rPr>
          <w:lang w:val="en-US"/>
        </w:rPr>
      </w:pPr>
    </w:p>
    <w:p w14:paraId="5F8684DA" w14:textId="6F3103C9" w:rsidR="00A03078" w:rsidRDefault="00B62288" w:rsidP="00B62288">
      <w:pPr>
        <w:pStyle w:val="Prrafodelista"/>
        <w:numPr>
          <w:ilvl w:val="0"/>
          <w:numId w:val="21"/>
        </w:numPr>
      </w:pPr>
      <w:r w:rsidRPr="00B62288">
        <w:t>Forma rectangular para ocultar e</w:t>
      </w:r>
      <w:r>
        <w:t>l tacómetro.</w:t>
      </w:r>
    </w:p>
    <w:p w14:paraId="466B1C39" w14:textId="2388AEAC" w:rsidR="00B62288" w:rsidRDefault="00B62288" w:rsidP="00B62288">
      <w:r>
        <w:t>Para lograr el efecto de que el rectángulo desaparezca, se usaron las siguientes medidas en los formatos de color:</w:t>
      </w:r>
    </w:p>
    <w:p w14:paraId="07796C56" w14:textId="77777777" w:rsidR="00B62288" w:rsidRDefault="00B62288" w:rsidP="00B62288">
      <w:pPr>
        <w:shd w:val="clear" w:color="auto" w:fill="FFFFFF"/>
        <w:spacing w:after="0" w:line="270" w:lineRule="atLeast"/>
        <w:ind w:right="0"/>
        <w:rPr>
          <w:rFonts w:ascii="Consolas" w:eastAsia="Times New Roman" w:hAnsi="Consolas" w:cs="Times New Roman"/>
          <w:color w:val="000000"/>
          <w:kern w:val="0"/>
          <w:sz w:val="18"/>
          <w:szCs w:val="18"/>
          <w:lang w:eastAsia="es-ES"/>
          <w14:ligatures w14:val="none"/>
        </w:rPr>
      </w:pPr>
    </w:p>
    <w:p w14:paraId="29D7B3FF" w14:textId="63993454" w:rsidR="00B62288" w:rsidRPr="00345C8D" w:rsidRDefault="00B62288" w:rsidP="00345C8D">
      <w:pPr>
        <w:rPr>
          <w:rFonts w:eastAsia="Times New Roman"/>
          <w:lang w:eastAsia="es-ES"/>
        </w:rPr>
      </w:pPr>
      <w:r w:rsidRPr="00345C8D">
        <w:rPr>
          <w:rFonts w:eastAsia="Times New Roman"/>
          <w:lang w:eastAsia="es-ES"/>
        </w:rPr>
        <w:t xml:space="preserve">Color Relleno = </w:t>
      </w:r>
    </w:p>
    <w:p w14:paraId="5320F801" w14:textId="77777777" w:rsidR="00B62288" w:rsidRPr="00345C8D" w:rsidRDefault="00B62288" w:rsidP="00345C8D">
      <w:pPr>
        <w:rPr>
          <w:rFonts w:eastAsia="Times New Roman"/>
          <w:lang w:eastAsia="es-ES"/>
        </w:rPr>
      </w:pPr>
      <w:r w:rsidRPr="00345C8D">
        <w:rPr>
          <w:rFonts w:eastAsia="Times New Roman"/>
          <w:lang w:eastAsia="es-ES"/>
        </w:rPr>
        <w:t>IF(</w:t>
      </w:r>
      <w:proofErr w:type="gramStart"/>
      <w:r w:rsidRPr="00345C8D">
        <w:rPr>
          <w:rFonts w:eastAsia="Times New Roman"/>
          <w:lang w:eastAsia="es-ES"/>
        </w:rPr>
        <w:t>SELECTEDVALUE(</w:t>
      </w:r>
      <w:proofErr w:type="gramEnd"/>
      <w:r w:rsidRPr="00345C8D">
        <w:rPr>
          <w:rFonts w:eastAsia="Times New Roman"/>
          <w:lang w:eastAsia="es-ES"/>
        </w:rPr>
        <w:t>calendario[Año])=BLANK() || SELECTEDVALUE(calendario[Mes])=BLANK(),</w:t>
      </w:r>
    </w:p>
    <w:p w14:paraId="32D72B4F" w14:textId="77777777" w:rsidR="00B62288" w:rsidRPr="00345C8D" w:rsidRDefault="00B62288" w:rsidP="00345C8D">
      <w:pPr>
        <w:rPr>
          <w:rFonts w:eastAsia="Times New Roman"/>
          <w:lang w:eastAsia="es-ES"/>
        </w:rPr>
      </w:pPr>
      <w:r w:rsidRPr="00345C8D">
        <w:rPr>
          <w:rFonts w:eastAsia="Times New Roman"/>
          <w:lang w:eastAsia="es-ES"/>
        </w:rPr>
        <w:t>"#E1C233", "#ffffff00")</w:t>
      </w:r>
    </w:p>
    <w:p w14:paraId="716C522B" w14:textId="77777777" w:rsidR="00B62288" w:rsidRPr="00345C8D" w:rsidRDefault="00B62288" w:rsidP="00345C8D">
      <w:pPr>
        <w:rPr>
          <w:rFonts w:eastAsia="Times New Roman"/>
          <w:lang w:eastAsia="es-ES"/>
        </w:rPr>
      </w:pPr>
    </w:p>
    <w:p w14:paraId="6D23ACE0" w14:textId="7F4411D0" w:rsidR="00B62288" w:rsidRPr="00345C8D" w:rsidRDefault="00B62288" w:rsidP="00345C8D">
      <w:pPr>
        <w:rPr>
          <w:rFonts w:eastAsia="Times New Roman"/>
          <w:lang w:eastAsia="es-ES"/>
        </w:rPr>
      </w:pPr>
      <w:r w:rsidRPr="00345C8D">
        <w:rPr>
          <w:rFonts w:eastAsia="Times New Roman"/>
          <w:lang w:eastAsia="es-ES"/>
        </w:rPr>
        <w:t xml:space="preserve">Color Texto = </w:t>
      </w:r>
    </w:p>
    <w:p w14:paraId="0CABF7A0" w14:textId="77777777" w:rsidR="00B62288" w:rsidRPr="00345C8D" w:rsidRDefault="00B62288" w:rsidP="00345C8D">
      <w:pPr>
        <w:rPr>
          <w:rFonts w:eastAsia="Times New Roman"/>
          <w:lang w:eastAsia="es-ES"/>
        </w:rPr>
      </w:pPr>
      <w:r w:rsidRPr="00345C8D">
        <w:rPr>
          <w:rFonts w:eastAsia="Times New Roman"/>
          <w:lang w:eastAsia="es-ES"/>
        </w:rPr>
        <w:t>IF(</w:t>
      </w:r>
      <w:proofErr w:type="gramStart"/>
      <w:r w:rsidRPr="00345C8D">
        <w:rPr>
          <w:rFonts w:eastAsia="Times New Roman"/>
          <w:lang w:eastAsia="es-ES"/>
        </w:rPr>
        <w:t>SELECTEDVALUE(</w:t>
      </w:r>
      <w:proofErr w:type="gramEnd"/>
      <w:r w:rsidRPr="00345C8D">
        <w:rPr>
          <w:rFonts w:eastAsia="Times New Roman"/>
          <w:lang w:eastAsia="es-ES"/>
        </w:rPr>
        <w:t>calendario[Año])=BLANK() || SELECTEDVALUE(calendario[Mes])=BLANK(),</w:t>
      </w:r>
    </w:p>
    <w:p w14:paraId="3C477E7B" w14:textId="77777777" w:rsidR="00B62288" w:rsidRPr="00345C8D" w:rsidRDefault="00B62288" w:rsidP="00345C8D">
      <w:pPr>
        <w:rPr>
          <w:rFonts w:eastAsia="Times New Roman"/>
          <w:lang w:eastAsia="es-ES"/>
        </w:rPr>
      </w:pPr>
      <w:r w:rsidRPr="00345C8D">
        <w:rPr>
          <w:rFonts w:eastAsia="Times New Roman"/>
          <w:lang w:eastAsia="es-ES"/>
        </w:rPr>
        <w:t>"#000000", "#ffffff00")</w:t>
      </w:r>
    </w:p>
    <w:p w14:paraId="4DA1B175" w14:textId="77777777" w:rsidR="00B62288" w:rsidRDefault="00B62288" w:rsidP="00B62288">
      <w:pPr>
        <w:ind w:left="72"/>
      </w:pPr>
    </w:p>
    <w:p w14:paraId="3CE57B91" w14:textId="09CB9BE8" w:rsidR="00B62288" w:rsidRPr="00B62288" w:rsidRDefault="00B62288" w:rsidP="00B62288">
      <w:pPr>
        <w:ind w:left="72"/>
      </w:pPr>
      <w:r>
        <w:rPr>
          <w:noProof/>
        </w:rPr>
        <w:drawing>
          <wp:inline distT="0" distB="0" distL="0" distR="0" wp14:anchorId="6328D4EB" wp14:editId="62028415">
            <wp:extent cx="3145633" cy="2239861"/>
            <wp:effectExtent l="0" t="0" r="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54932" cy="2246483"/>
                    </a:xfrm>
                    <a:prstGeom prst="rect">
                      <a:avLst/>
                    </a:prstGeom>
                  </pic:spPr>
                </pic:pic>
              </a:graphicData>
            </a:graphic>
          </wp:inline>
        </w:drawing>
      </w:r>
    </w:p>
    <w:p w14:paraId="4EE62D67" w14:textId="069B507F" w:rsidR="00A03078" w:rsidRPr="00B62288" w:rsidRDefault="00A03078" w:rsidP="00A03078"/>
    <w:p w14:paraId="0F6BD462" w14:textId="0DE85053" w:rsidR="00A03078" w:rsidRDefault="00D7153F" w:rsidP="00A03078">
      <w:r>
        <w:rPr>
          <w:noProof/>
        </w:rPr>
        <w:lastRenderedPageBreak/>
        <w:drawing>
          <wp:inline distT="0" distB="0" distL="0" distR="0" wp14:anchorId="38C2CBDC" wp14:editId="74F59F2C">
            <wp:extent cx="5731510" cy="3195320"/>
            <wp:effectExtent l="0" t="0" r="2540" b="508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195320"/>
                    </a:xfrm>
                    <a:prstGeom prst="rect">
                      <a:avLst/>
                    </a:prstGeom>
                  </pic:spPr>
                </pic:pic>
              </a:graphicData>
            </a:graphic>
          </wp:inline>
        </w:drawing>
      </w:r>
    </w:p>
    <w:p w14:paraId="27087F58" w14:textId="77777777" w:rsidR="00D7153F" w:rsidRDefault="00D7153F" w:rsidP="00A03078"/>
    <w:p w14:paraId="09D7E9EC" w14:textId="086D7446" w:rsidR="00D7153F" w:rsidRDefault="00D7153F" w:rsidP="00D7153F">
      <w:pPr>
        <w:jc w:val="both"/>
        <w:rPr>
          <w:sz w:val="36"/>
          <w:szCs w:val="36"/>
        </w:rPr>
      </w:pPr>
      <w:r w:rsidRPr="00D7153F">
        <w:rPr>
          <w:sz w:val="36"/>
          <w:szCs w:val="36"/>
        </w:rPr>
        <w:t>18. Navegación de hojas</w:t>
      </w:r>
    </w:p>
    <w:p w14:paraId="7B212CFE" w14:textId="77777777" w:rsidR="00D7153F" w:rsidRDefault="00D7153F" w:rsidP="00D7153F"/>
    <w:p w14:paraId="03B6427B" w14:textId="0C0A1DAD" w:rsidR="00D7153F" w:rsidRDefault="00D7153F" w:rsidP="00D7153F">
      <w:r>
        <w:t>Se ocultan todas las hojas excepto la hoja PORTADA. Se agrega botonera para navegación entre hojas, excepto MENSUALES Y TOOLTIP.</w:t>
      </w:r>
    </w:p>
    <w:p w14:paraId="2BF2816A" w14:textId="5B02EC7E" w:rsidR="00D7153F" w:rsidRPr="00D7153F" w:rsidRDefault="00D7153F" w:rsidP="00D7153F">
      <w:r>
        <w:rPr>
          <w:noProof/>
        </w:rPr>
        <w:drawing>
          <wp:inline distT="0" distB="0" distL="0" distR="0" wp14:anchorId="1A379403" wp14:editId="32FD4203">
            <wp:extent cx="5731510" cy="1336675"/>
            <wp:effectExtent l="0" t="0" r="254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336675"/>
                    </a:xfrm>
                    <a:prstGeom prst="rect">
                      <a:avLst/>
                    </a:prstGeom>
                  </pic:spPr>
                </pic:pic>
              </a:graphicData>
            </a:graphic>
          </wp:inline>
        </w:drawing>
      </w:r>
    </w:p>
    <w:sectPr w:rsidR="00D7153F" w:rsidRPr="00D7153F" w:rsidSect="00E37F9F">
      <w:footerReference w:type="default" r:id="rId51"/>
      <w:headerReference w:type="first" r:id="rId52"/>
      <w:pgSz w:w="11906" w:h="16838" w:code="9"/>
      <w:pgMar w:top="1474" w:right="1440" w:bottom="158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23ACC" w14:textId="77777777" w:rsidR="00C540CB" w:rsidRDefault="00C540CB">
      <w:r>
        <w:separator/>
      </w:r>
    </w:p>
    <w:p w14:paraId="4AF68E82" w14:textId="77777777" w:rsidR="00C540CB" w:rsidRDefault="00C540CB"/>
  </w:endnote>
  <w:endnote w:type="continuationSeparator" w:id="0">
    <w:p w14:paraId="16704182" w14:textId="77777777" w:rsidR="00C540CB" w:rsidRDefault="00C540CB">
      <w:r>
        <w:continuationSeparator/>
      </w:r>
    </w:p>
    <w:p w14:paraId="6B8DC64E" w14:textId="77777777" w:rsidR="00C540CB" w:rsidRDefault="00C540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5BDDA" w14:textId="77777777" w:rsidR="00907CBB" w:rsidRDefault="00907CBB" w:rsidP="006F28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5D363" w14:textId="77777777" w:rsidR="00C540CB" w:rsidRDefault="00C540CB">
      <w:r>
        <w:separator/>
      </w:r>
    </w:p>
    <w:p w14:paraId="012B6B30" w14:textId="77777777" w:rsidR="00C540CB" w:rsidRDefault="00C540CB"/>
  </w:footnote>
  <w:footnote w:type="continuationSeparator" w:id="0">
    <w:p w14:paraId="34772CC0" w14:textId="77777777" w:rsidR="00C540CB" w:rsidRDefault="00C540CB">
      <w:r>
        <w:continuationSeparator/>
      </w:r>
    </w:p>
    <w:p w14:paraId="5AFC8A34" w14:textId="77777777" w:rsidR="00C540CB" w:rsidRDefault="00C540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5DCBF" w14:textId="77777777" w:rsidR="00736E05" w:rsidRDefault="00736E05">
    <w:pPr>
      <w:pStyle w:val="Encabezado"/>
    </w:pPr>
    <w:r>
      <w:rPr>
        <w:noProof/>
        <w:lang w:val="en-US" w:eastAsia="en-US"/>
      </w:rPr>
      <mc:AlternateContent>
        <mc:Choice Requires="wpg">
          <w:drawing>
            <wp:anchor distT="0" distB="0" distL="114300" distR="114300" simplePos="0" relativeHeight="251659264" behindDoc="1" locked="0" layoutInCell="1" allowOverlap="1" wp14:anchorId="29C20C9B" wp14:editId="146A4EA8">
              <wp:simplePos x="0" y="0"/>
              <wp:positionH relativeFrom="page">
                <wp:posOffset>352425</wp:posOffset>
              </wp:positionH>
              <wp:positionV relativeFrom="page">
                <wp:posOffset>457200</wp:posOffset>
              </wp:positionV>
              <wp:extent cx="228600" cy="9144000"/>
              <wp:effectExtent l="0" t="0" r="3175" b="635"/>
              <wp:wrapNone/>
              <wp:docPr id="2" name="Grupo 2" descr="Barra lateral decorativa de portada "/>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ángulo 3" descr="Barra lateral decorativa"/>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5" descr="Barra lateral decorativa"/>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2E1FB14" id="Grupo 2" o:spid="_x0000_s1026" alt="Barra lateral decorativa de portada "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">
              <v:rect id="Rectángulo 3" o:spid="_x0000_s1027" alt="Barra lateral decorativa"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ángulo 5" o:spid="_x0000_s1028" alt="Barra lateral decorativa"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226C4"/>
    <w:multiLevelType w:val="hybridMultilevel"/>
    <w:tmpl w:val="1F5216D0"/>
    <w:lvl w:ilvl="0" w:tplc="18469FE2">
      <w:start w:val="1"/>
      <w:numFmt w:val="decimal"/>
      <w:lvlText w:val="%1."/>
      <w:lvlJc w:val="left"/>
      <w:pPr>
        <w:ind w:left="504"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11" w15:restartNumberingAfterBreak="0">
    <w:nsid w:val="0FAB515F"/>
    <w:multiLevelType w:val="hybridMultilevel"/>
    <w:tmpl w:val="9EC44E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35970EC"/>
    <w:multiLevelType w:val="hybridMultilevel"/>
    <w:tmpl w:val="C958B69E"/>
    <w:lvl w:ilvl="0" w:tplc="74B0238A">
      <w:start w:val="3"/>
      <w:numFmt w:val="decimal"/>
      <w:lvlText w:val="%1"/>
      <w:lvlJc w:val="left"/>
      <w:pPr>
        <w:ind w:left="432" w:hanging="360"/>
      </w:pPr>
      <w:rPr>
        <w:rFonts w:hint="default"/>
      </w:rPr>
    </w:lvl>
    <w:lvl w:ilvl="1" w:tplc="0C0A0019" w:tentative="1">
      <w:start w:val="1"/>
      <w:numFmt w:val="lowerLetter"/>
      <w:lvlText w:val="%2."/>
      <w:lvlJc w:val="left"/>
      <w:pPr>
        <w:ind w:left="1152" w:hanging="360"/>
      </w:pPr>
    </w:lvl>
    <w:lvl w:ilvl="2" w:tplc="0C0A001B" w:tentative="1">
      <w:start w:val="1"/>
      <w:numFmt w:val="lowerRoman"/>
      <w:lvlText w:val="%3."/>
      <w:lvlJc w:val="right"/>
      <w:pPr>
        <w:ind w:left="1872" w:hanging="180"/>
      </w:pPr>
    </w:lvl>
    <w:lvl w:ilvl="3" w:tplc="0C0A000F" w:tentative="1">
      <w:start w:val="1"/>
      <w:numFmt w:val="decimal"/>
      <w:lvlText w:val="%4."/>
      <w:lvlJc w:val="left"/>
      <w:pPr>
        <w:ind w:left="2592" w:hanging="360"/>
      </w:pPr>
    </w:lvl>
    <w:lvl w:ilvl="4" w:tplc="0C0A0019" w:tentative="1">
      <w:start w:val="1"/>
      <w:numFmt w:val="lowerLetter"/>
      <w:lvlText w:val="%5."/>
      <w:lvlJc w:val="left"/>
      <w:pPr>
        <w:ind w:left="3312" w:hanging="360"/>
      </w:pPr>
    </w:lvl>
    <w:lvl w:ilvl="5" w:tplc="0C0A001B" w:tentative="1">
      <w:start w:val="1"/>
      <w:numFmt w:val="lowerRoman"/>
      <w:lvlText w:val="%6."/>
      <w:lvlJc w:val="right"/>
      <w:pPr>
        <w:ind w:left="4032" w:hanging="180"/>
      </w:pPr>
    </w:lvl>
    <w:lvl w:ilvl="6" w:tplc="0C0A000F" w:tentative="1">
      <w:start w:val="1"/>
      <w:numFmt w:val="decimal"/>
      <w:lvlText w:val="%7."/>
      <w:lvlJc w:val="left"/>
      <w:pPr>
        <w:ind w:left="4752" w:hanging="360"/>
      </w:pPr>
    </w:lvl>
    <w:lvl w:ilvl="7" w:tplc="0C0A0019" w:tentative="1">
      <w:start w:val="1"/>
      <w:numFmt w:val="lowerLetter"/>
      <w:lvlText w:val="%8."/>
      <w:lvlJc w:val="left"/>
      <w:pPr>
        <w:ind w:left="5472" w:hanging="360"/>
      </w:pPr>
    </w:lvl>
    <w:lvl w:ilvl="8" w:tplc="0C0A001B" w:tentative="1">
      <w:start w:val="1"/>
      <w:numFmt w:val="lowerRoman"/>
      <w:lvlText w:val="%9."/>
      <w:lvlJc w:val="right"/>
      <w:pPr>
        <w:ind w:left="6192" w:hanging="180"/>
      </w:pPr>
    </w:lvl>
  </w:abstractNum>
  <w:abstractNum w:abstractNumId="13" w15:restartNumberingAfterBreak="0">
    <w:nsid w:val="15E23680"/>
    <w:multiLevelType w:val="hybridMultilevel"/>
    <w:tmpl w:val="39D03672"/>
    <w:lvl w:ilvl="0" w:tplc="0C0A000F">
      <w:start w:val="1"/>
      <w:numFmt w:val="decimal"/>
      <w:lvlText w:val="%1."/>
      <w:lvlJc w:val="left"/>
      <w:pPr>
        <w:ind w:left="792" w:hanging="360"/>
      </w:p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14" w15:restartNumberingAfterBreak="0">
    <w:nsid w:val="1B99671A"/>
    <w:multiLevelType w:val="hybridMultilevel"/>
    <w:tmpl w:val="A634B8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BCB5FCB"/>
    <w:multiLevelType w:val="hybridMultilevel"/>
    <w:tmpl w:val="082024AC"/>
    <w:lvl w:ilvl="0" w:tplc="0C0A0001">
      <w:start w:val="1"/>
      <w:numFmt w:val="bullet"/>
      <w:lvlText w:val=""/>
      <w:lvlJc w:val="left"/>
      <w:pPr>
        <w:ind w:left="792" w:hanging="360"/>
      </w:pPr>
      <w:rPr>
        <w:rFonts w:ascii="Symbol" w:hAnsi="Symbol" w:hint="default"/>
      </w:rPr>
    </w:lvl>
    <w:lvl w:ilvl="1" w:tplc="2A14B150">
      <w:numFmt w:val="bullet"/>
      <w:lvlText w:val="•"/>
      <w:lvlJc w:val="left"/>
      <w:pPr>
        <w:ind w:left="1512" w:hanging="360"/>
      </w:pPr>
      <w:rPr>
        <w:rFonts w:ascii="Calibri" w:eastAsiaTheme="minorEastAsia" w:hAnsi="Calibri" w:cs="Calibri"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16" w15:restartNumberingAfterBreak="0">
    <w:nsid w:val="256D6D20"/>
    <w:multiLevelType w:val="hybridMultilevel"/>
    <w:tmpl w:val="B4DE4594"/>
    <w:lvl w:ilvl="0" w:tplc="A8B0EC6A">
      <w:start w:val="1"/>
      <w:numFmt w:val="bullet"/>
      <w:pStyle w:val="Listaconvieta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D252D"/>
    <w:multiLevelType w:val="hybridMultilevel"/>
    <w:tmpl w:val="CF5A5C80"/>
    <w:lvl w:ilvl="0" w:tplc="0C0A000F">
      <w:start w:val="1"/>
      <w:numFmt w:val="decimal"/>
      <w:lvlText w:val="%1."/>
      <w:lvlJc w:val="left"/>
      <w:pPr>
        <w:ind w:left="792" w:hanging="360"/>
      </w:p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18" w15:restartNumberingAfterBreak="0">
    <w:nsid w:val="486B6D70"/>
    <w:multiLevelType w:val="hybridMultilevel"/>
    <w:tmpl w:val="899821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5A13737"/>
    <w:multiLevelType w:val="hybridMultilevel"/>
    <w:tmpl w:val="149848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9160205"/>
    <w:multiLevelType w:val="hybridMultilevel"/>
    <w:tmpl w:val="152CB534"/>
    <w:lvl w:ilvl="0" w:tplc="18469FE2">
      <w:start w:val="1"/>
      <w:numFmt w:val="decimal"/>
      <w:lvlText w:val="%1."/>
      <w:lvlJc w:val="left"/>
      <w:pPr>
        <w:ind w:left="432" w:hanging="360"/>
      </w:pPr>
      <w:rPr>
        <w:rFonts w:hint="default"/>
      </w:rPr>
    </w:lvl>
    <w:lvl w:ilvl="1" w:tplc="0C0A0019" w:tentative="1">
      <w:start w:val="1"/>
      <w:numFmt w:val="lowerLetter"/>
      <w:lvlText w:val="%2."/>
      <w:lvlJc w:val="left"/>
      <w:pPr>
        <w:ind w:left="1152" w:hanging="360"/>
      </w:pPr>
    </w:lvl>
    <w:lvl w:ilvl="2" w:tplc="0C0A001B" w:tentative="1">
      <w:start w:val="1"/>
      <w:numFmt w:val="lowerRoman"/>
      <w:lvlText w:val="%3."/>
      <w:lvlJc w:val="right"/>
      <w:pPr>
        <w:ind w:left="1872" w:hanging="180"/>
      </w:pPr>
    </w:lvl>
    <w:lvl w:ilvl="3" w:tplc="0C0A000F" w:tentative="1">
      <w:start w:val="1"/>
      <w:numFmt w:val="decimal"/>
      <w:lvlText w:val="%4."/>
      <w:lvlJc w:val="left"/>
      <w:pPr>
        <w:ind w:left="2592" w:hanging="360"/>
      </w:pPr>
    </w:lvl>
    <w:lvl w:ilvl="4" w:tplc="0C0A0019" w:tentative="1">
      <w:start w:val="1"/>
      <w:numFmt w:val="lowerLetter"/>
      <w:lvlText w:val="%5."/>
      <w:lvlJc w:val="left"/>
      <w:pPr>
        <w:ind w:left="3312" w:hanging="360"/>
      </w:pPr>
    </w:lvl>
    <w:lvl w:ilvl="5" w:tplc="0C0A001B" w:tentative="1">
      <w:start w:val="1"/>
      <w:numFmt w:val="lowerRoman"/>
      <w:lvlText w:val="%6."/>
      <w:lvlJc w:val="right"/>
      <w:pPr>
        <w:ind w:left="4032" w:hanging="180"/>
      </w:pPr>
    </w:lvl>
    <w:lvl w:ilvl="6" w:tplc="0C0A000F" w:tentative="1">
      <w:start w:val="1"/>
      <w:numFmt w:val="decimal"/>
      <w:lvlText w:val="%7."/>
      <w:lvlJc w:val="left"/>
      <w:pPr>
        <w:ind w:left="4752" w:hanging="360"/>
      </w:pPr>
    </w:lvl>
    <w:lvl w:ilvl="7" w:tplc="0C0A0019" w:tentative="1">
      <w:start w:val="1"/>
      <w:numFmt w:val="lowerLetter"/>
      <w:lvlText w:val="%8."/>
      <w:lvlJc w:val="left"/>
      <w:pPr>
        <w:ind w:left="5472" w:hanging="360"/>
      </w:pPr>
    </w:lvl>
    <w:lvl w:ilvl="8" w:tplc="0C0A001B" w:tentative="1">
      <w:start w:val="1"/>
      <w:numFmt w:val="lowerRoman"/>
      <w:lvlText w:val="%9."/>
      <w:lvlJc w:val="right"/>
      <w:pPr>
        <w:ind w:left="6192" w:hanging="180"/>
      </w:pPr>
    </w:lvl>
  </w:abstractNum>
  <w:abstractNum w:abstractNumId="21" w15:restartNumberingAfterBreak="0">
    <w:nsid w:val="7D8E0A4B"/>
    <w:multiLevelType w:val="hybridMultilevel"/>
    <w:tmpl w:val="39D8A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5"/>
  </w:num>
  <w:num w:numId="14">
    <w:abstractNumId w:val="17"/>
  </w:num>
  <w:num w:numId="15">
    <w:abstractNumId w:val="20"/>
  </w:num>
  <w:num w:numId="16">
    <w:abstractNumId w:val="12"/>
  </w:num>
  <w:num w:numId="17">
    <w:abstractNumId w:val="10"/>
  </w:num>
  <w:num w:numId="18">
    <w:abstractNumId w:val="18"/>
  </w:num>
  <w:num w:numId="19">
    <w:abstractNumId w:val="11"/>
  </w:num>
  <w:num w:numId="20">
    <w:abstractNumId w:val="19"/>
  </w:num>
  <w:num w:numId="21">
    <w:abstractNumId w:val="14"/>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7F"/>
    <w:rsid w:val="0001038E"/>
    <w:rsid w:val="00045DA9"/>
    <w:rsid w:val="000500E3"/>
    <w:rsid w:val="00050C6B"/>
    <w:rsid w:val="000540A6"/>
    <w:rsid w:val="00067E02"/>
    <w:rsid w:val="00086B48"/>
    <w:rsid w:val="00107CB6"/>
    <w:rsid w:val="0013207B"/>
    <w:rsid w:val="0013333F"/>
    <w:rsid w:val="00193898"/>
    <w:rsid w:val="001E1916"/>
    <w:rsid w:val="002069DA"/>
    <w:rsid w:val="0021158C"/>
    <w:rsid w:val="002B21AE"/>
    <w:rsid w:val="002F55E3"/>
    <w:rsid w:val="002F7D79"/>
    <w:rsid w:val="00312DD5"/>
    <w:rsid w:val="0033593E"/>
    <w:rsid w:val="00342E5A"/>
    <w:rsid w:val="00345C8D"/>
    <w:rsid w:val="003C19E7"/>
    <w:rsid w:val="00421039"/>
    <w:rsid w:val="004534A5"/>
    <w:rsid w:val="004566FA"/>
    <w:rsid w:val="0047576E"/>
    <w:rsid w:val="00495232"/>
    <w:rsid w:val="004A188D"/>
    <w:rsid w:val="004A4EC4"/>
    <w:rsid w:val="004D2FB8"/>
    <w:rsid w:val="00525C91"/>
    <w:rsid w:val="005331CA"/>
    <w:rsid w:val="005504AE"/>
    <w:rsid w:val="00580299"/>
    <w:rsid w:val="0065743A"/>
    <w:rsid w:val="00660B21"/>
    <w:rsid w:val="006F287F"/>
    <w:rsid w:val="00711B89"/>
    <w:rsid w:val="00714CE5"/>
    <w:rsid w:val="007225FB"/>
    <w:rsid w:val="00736E05"/>
    <w:rsid w:val="00743D63"/>
    <w:rsid w:val="00753000"/>
    <w:rsid w:val="007A49C0"/>
    <w:rsid w:val="0081513D"/>
    <w:rsid w:val="00822A8D"/>
    <w:rsid w:val="00831731"/>
    <w:rsid w:val="00852FE0"/>
    <w:rsid w:val="00874542"/>
    <w:rsid w:val="0087691E"/>
    <w:rsid w:val="008B0EC2"/>
    <w:rsid w:val="00907CBB"/>
    <w:rsid w:val="00913AE4"/>
    <w:rsid w:val="00974CCF"/>
    <w:rsid w:val="00976A9B"/>
    <w:rsid w:val="0099384F"/>
    <w:rsid w:val="009A32A1"/>
    <w:rsid w:val="00A03078"/>
    <w:rsid w:val="00A14130"/>
    <w:rsid w:val="00A1782C"/>
    <w:rsid w:val="00A3675F"/>
    <w:rsid w:val="00A54534"/>
    <w:rsid w:val="00A72CC5"/>
    <w:rsid w:val="00AA1204"/>
    <w:rsid w:val="00B05E98"/>
    <w:rsid w:val="00B55F12"/>
    <w:rsid w:val="00B62288"/>
    <w:rsid w:val="00B7223D"/>
    <w:rsid w:val="00B85124"/>
    <w:rsid w:val="00B87079"/>
    <w:rsid w:val="00BB09EB"/>
    <w:rsid w:val="00C245F3"/>
    <w:rsid w:val="00C41938"/>
    <w:rsid w:val="00C540CB"/>
    <w:rsid w:val="00C64B77"/>
    <w:rsid w:val="00C95EF2"/>
    <w:rsid w:val="00CB1016"/>
    <w:rsid w:val="00CB5473"/>
    <w:rsid w:val="00D7153F"/>
    <w:rsid w:val="00DA0B66"/>
    <w:rsid w:val="00DD6D92"/>
    <w:rsid w:val="00DF44B5"/>
    <w:rsid w:val="00E1151F"/>
    <w:rsid w:val="00E1407B"/>
    <w:rsid w:val="00E279B8"/>
    <w:rsid w:val="00E37F9F"/>
    <w:rsid w:val="00E61E81"/>
    <w:rsid w:val="00E75349"/>
    <w:rsid w:val="00E756E6"/>
    <w:rsid w:val="00E81973"/>
    <w:rsid w:val="00EA05B8"/>
    <w:rsid w:val="00EB203B"/>
    <w:rsid w:val="00ED7F4D"/>
    <w:rsid w:val="00F064DC"/>
    <w:rsid w:val="00F3755D"/>
    <w:rsid w:val="00F520C0"/>
    <w:rsid w:val="00F67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9F070D"/>
  <w15:docId w15:val="{154F10C9-DB95-4251-B533-AE732760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2"/>
        <w:sz w:val="22"/>
        <w:szCs w:val="22"/>
        <w:lang w:val="es-E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C8D"/>
    <w:pPr>
      <w:spacing w:after="120" w:line="240" w:lineRule="auto"/>
      <w:ind w:right="72"/>
    </w:pPr>
  </w:style>
  <w:style w:type="paragraph" w:styleId="Ttulo1">
    <w:name w:val="heading 1"/>
    <w:basedOn w:val="Normal"/>
    <w:next w:val="Normal"/>
    <w:link w:val="Ttulo1C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Ttulo2">
    <w:name w:val="heading 2"/>
    <w:basedOn w:val="Normal"/>
    <w:next w:val="Normal"/>
    <w:link w:val="Ttulo2C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Ttulo3">
    <w:name w:val="heading 3"/>
    <w:basedOn w:val="Normal"/>
    <w:next w:val="Normal"/>
    <w:link w:val="Ttulo3Car"/>
    <w:uiPriority w:val="9"/>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Ttulo4">
    <w:name w:val="heading 4"/>
    <w:basedOn w:val="Normal"/>
    <w:next w:val="Normal"/>
    <w:link w:val="Ttulo4C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Ttulo5">
    <w:name w:val="heading 5"/>
    <w:basedOn w:val="Normal"/>
    <w:next w:val="Normal"/>
    <w:link w:val="Ttulo5C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Ttulo6">
    <w:name w:val="heading 6"/>
    <w:basedOn w:val="Normal"/>
    <w:next w:val="Normal"/>
    <w:link w:val="Ttulo6C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Ttulo9">
    <w:name w:val="heading 9"/>
    <w:basedOn w:val="Normal"/>
    <w:next w:val="Normal"/>
    <w:link w:val="Ttulo9C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13333F"/>
    <w:rPr>
      <w:rFonts w:asciiTheme="majorHAnsi" w:eastAsiaTheme="majorEastAsia" w:hAnsiTheme="majorHAnsi" w:cstheme="majorBidi"/>
      <w:caps/>
      <w:color w:val="355D7E" w:themeColor="accent1" w:themeShade="80"/>
      <w:sz w:val="28"/>
      <w:szCs w:val="28"/>
    </w:rPr>
  </w:style>
  <w:style w:type="character" w:customStyle="1" w:styleId="Ttulo2Car">
    <w:name w:val="Título 2 Car"/>
    <w:basedOn w:val="Fuentedeprrafopredeter"/>
    <w:link w:val="Ttulo2"/>
    <w:uiPriority w:val="1"/>
    <w:rsid w:val="0013333F"/>
    <w:rPr>
      <w:rFonts w:asciiTheme="majorHAnsi" w:eastAsiaTheme="majorEastAsia" w:hAnsiTheme="majorHAnsi" w:cstheme="majorBidi"/>
      <w:caps/>
      <w:color w:val="B85A22" w:themeColor="accent2" w:themeShade="BF"/>
      <w:sz w:val="24"/>
      <w:szCs w:val="24"/>
    </w:rPr>
  </w:style>
  <w:style w:type="character" w:customStyle="1" w:styleId="Ttulo3Car">
    <w:name w:val="Título 3 Car"/>
    <w:basedOn w:val="Fuentedeprrafopredeter"/>
    <w:link w:val="Ttulo3"/>
    <w:uiPriority w:val="9"/>
    <w:rsid w:val="0013333F"/>
    <w:rPr>
      <w:rFonts w:asciiTheme="majorHAnsi" w:eastAsiaTheme="majorEastAsia" w:hAnsiTheme="majorHAnsi" w:cstheme="majorBidi"/>
      <w:caps/>
      <w:color w:val="555A3C" w:themeColor="accent3" w:themeShade="80"/>
    </w:rPr>
  </w:style>
  <w:style w:type="character" w:customStyle="1" w:styleId="Ttulo4Car">
    <w:name w:val="Título 4 Car"/>
    <w:basedOn w:val="Fuentedeprrafopredeter"/>
    <w:link w:val="Ttulo4"/>
    <w:uiPriority w:val="9"/>
    <w:semiHidden/>
    <w:rPr>
      <w:rFonts w:asciiTheme="majorHAnsi" w:eastAsiaTheme="majorEastAsia" w:hAnsiTheme="majorHAnsi" w:cstheme="majorBidi"/>
      <w:caps/>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i/>
      <w:iCs/>
      <w:caps/>
      <w:sz w:val="24"/>
      <w:szCs w:val="24"/>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Ttulo9Car">
    <w:name w:val="Título 9 Car"/>
    <w:basedOn w:val="Fuentedeprrafopredeter"/>
    <w:link w:val="Ttulo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Descripcin">
    <w:name w:val="caption"/>
    <w:basedOn w:val="Normal"/>
    <w:next w:val="Normal"/>
    <w:uiPriority w:val="35"/>
    <w:semiHidden/>
    <w:unhideWhenUsed/>
    <w:qFormat/>
    <w:rPr>
      <w:b/>
      <w:bCs/>
      <w:smallCaps/>
      <w:color w:val="595959" w:themeColor="text1" w:themeTint="A6"/>
    </w:rPr>
  </w:style>
  <w:style w:type="paragraph" w:styleId="Ttulo">
    <w:name w:val="Title"/>
    <w:basedOn w:val="Normal"/>
    <w:next w:val="Normal"/>
    <w:link w:val="TtuloC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tuloCar">
    <w:name w:val="Título Car"/>
    <w:basedOn w:val="Fuentedeprrafopredeter"/>
    <w:link w:val="Ttulo"/>
    <w:uiPriority w:val="1"/>
    <w:rsid w:val="0013333F"/>
    <w:rPr>
      <w:rFonts w:asciiTheme="majorHAnsi" w:eastAsiaTheme="majorEastAsia" w:hAnsiTheme="majorHAnsi" w:cstheme="majorBidi"/>
      <w:caps/>
      <w:color w:val="B85A22" w:themeColor="accent2" w:themeShade="BF"/>
      <w:sz w:val="52"/>
      <w:szCs w:val="52"/>
    </w:rPr>
  </w:style>
  <w:style w:type="paragraph" w:styleId="Subttulo">
    <w:name w:val="Subtitle"/>
    <w:basedOn w:val="Normal"/>
    <w:next w:val="Normal"/>
    <w:link w:val="SubttuloCar"/>
    <w:uiPriority w:val="1"/>
    <w:qFormat/>
    <w:pPr>
      <w:jc w:val="right"/>
    </w:pPr>
    <w:rPr>
      <w:rFonts w:asciiTheme="majorHAnsi" w:eastAsiaTheme="majorEastAsia" w:hAnsiTheme="majorHAnsi" w:cstheme="majorBidi"/>
      <w:caps/>
      <w:sz w:val="28"/>
      <w:szCs w:val="28"/>
    </w:rPr>
  </w:style>
  <w:style w:type="character" w:customStyle="1" w:styleId="SubttuloCar">
    <w:name w:val="Subtítulo Car"/>
    <w:basedOn w:val="Fuentedeprrafopredeter"/>
    <w:link w:val="Subttulo"/>
    <w:uiPriority w:val="1"/>
    <w:rPr>
      <w:rFonts w:asciiTheme="majorHAnsi" w:eastAsiaTheme="majorEastAsia" w:hAnsiTheme="majorHAnsi" w:cstheme="majorBidi"/>
      <w:caps/>
      <w:sz w:val="28"/>
      <w:szCs w:val="28"/>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3-nfasis11">
    <w:name w:val="Tabla de cuadrícula 3 - Énfasis 11"/>
    <w:basedOn w:val="Tabla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Tabladelista7concolores-nfasis11">
    <w:name w:val="Tabla de lista 7 con colores - Énfasis 11"/>
    <w:basedOn w:val="Tabla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5oscura-nfasis11">
    <w:name w:val="Tabla de cuadrícula 5 oscura - Énfasis 1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Tabladecuadrcula4-nfasis61">
    <w:name w:val="Tabla de cuadrícula 4 - Énfasis 61"/>
    <w:basedOn w:val="Tabla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Cuadrculadetablaclara1">
    <w:name w:val="Cuadrícula de tabla clara1"/>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21">
    <w:name w:val="Tabla normal 21"/>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delista2-nfasis11">
    <w:name w:val="Tabla de lista 2 - Énfasis 11"/>
    <w:basedOn w:val="Tabla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lista1clara-nfasis21">
    <w:name w:val="Tabla de lista 1 clara - Énfasis 2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Textodelmarcadordeposicin">
    <w:name w:val="Placeholder Text"/>
    <w:basedOn w:val="Fuentedeprrafopredeter"/>
    <w:uiPriority w:val="99"/>
    <w:semiHidden/>
    <w:rsid w:val="0013333F"/>
    <w:rPr>
      <w:color w:val="595959" w:themeColor="text1" w:themeTint="A6"/>
    </w:rPr>
  </w:style>
  <w:style w:type="table" w:customStyle="1" w:styleId="Tabladecuadrcula4-nfasis11">
    <w:name w:val="Tabla de cuadrícula 4 - Énfasis 11"/>
    <w:basedOn w:val="Tabla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cuadrcula4-nfasis21">
    <w:name w:val="Tabla de cuadrícula 4 - Énfasis 21"/>
    <w:basedOn w:val="Tabla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normal41">
    <w:name w:val="Tabla normal 41"/>
    <w:basedOn w:val="Tabla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
    <w:name w:val="Tabla de cuadrícula 1 clara - Énfasis 61"/>
    <w:basedOn w:val="Tabla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customStyle="1" w:styleId="Tabladelista1clara-nfasis61">
    <w:name w:val="Tabla de lista 1 clara - Énfasis 6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Encabezado">
    <w:name w:val="header"/>
    <w:basedOn w:val="Normal"/>
    <w:link w:val="EncabezadoCar"/>
    <w:uiPriority w:val="2"/>
    <w:unhideWhenUsed/>
    <w:pPr>
      <w:spacing w:after="0"/>
      <w:jc w:val="right"/>
    </w:pPr>
  </w:style>
  <w:style w:type="character" w:customStyle="1" w:styleId="EncabezadoCar">
    <w:name w:val="Encabezado Car"/>
    <w:basedOn w:val="Fuentedeprrafopredeter"/>
    <w:link w:val="Encabezado"/>
    <w:uiPriority w:val="2"/>
  </w:style>
  <w:style w:type="paragraph" w:styleId="Piedepgina">
    <w:name w:val="footer"/>
    <w:basedOn w:val="Normal"/>
    <w:link w:val="PiedepginaCar"/>
    <w:uiPriority w:val="2"/>
    <w:unhideWhenUsed/>
    <w:pPr>
      <w:spacing w:after="0"/>
    </w:pPr>
  </w:style>
  <w:style w:type="character" w:customStyle="1" w:styleId="PiedepginaCar">
    <w:name w:val="Pie de página Car"/>
    <w:basedOn w:val="Fuentedeprrafopredeter"/>
    <w:link w:val="Piedepgina"/>
    <w:uiPriority w:val="2"/>
  </w:style>
  <w:style w:type="table" w:customStyle="1" w:styleId="Sinbordes">
    <w:name w:val="Sin bordes"/>
    <w:basedOn w:val="Tablanormal"/>
    <w:uiPriority w:val="99"/>
    <w:pPr>
      <w:spacing w:after="0" w:line="240" w:lineRule="auto"/>
    </w:pPr>
    <w:tblPr/>
  </w:style>
  <w:style w:type="table" w:customStyle="1" w:styleId="Tabladecuadrcula1clara-nfasis11">
    <w:name w:val="Tabla de cuadrícula 1 clara - Énfasis 11"/>
    <w:aliases w:val="Sample questionnaires table"/>
    <w:basedOn w:val="Tabla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customStyle="1" w:styleId="Tabladecuadrcula2-nfasis11">
    <w:name w:val="Tabla de cuadrícula 2 - Énfasis 11"/>
    <w:basedOn w:val="Tabla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tipo">
    <w:name w:val="Logotipo"/>
    <w:basedOn w:val="Normal"/>
    <w:uiPriority w:val="1"/>
    <w:qFormat/>
    <w:rsid w:val="00E279B8"/>
    <w:pPr>
      <w:spacing w:before="5160" w:after="1440" w:line="720" w:lineRule="auto"/>
      <w:jc w:val="right"/>
    </w:pPr>
    <w:rPr>
      <w:noProof/>
      <w:color w:val="59473F" w:themeColor="text2" w:themeShade="BF"/>
      <w:sz w:val="52"/>
      <w:szCs w:val="52"/>
    </w:rP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Pr>
      <w:rFonts w:ascii="Arial" w:hAnsi="Arial" w:cs="Arial"/>
      <w:vanish/>
      <w:sz w:val="16"/>
      <w:szCs w:val="16"/>
    </w:rPr>
  </w:style>
  <w:style w:type="paragraph" w:customStyle="1" w:styleId="Informacindecontacto">
    <w:name w:val="Información de contacto"/>
    <w:basedOn w:val="Normal"/>
    <w:uiPriority w:val="1"/>
    <w:qFormat/>
    <w:pPr>
      <w:spacing w:after="0"/>
      <w:jc w:val="right"/>
    </w:pPr>
    <w:rPr>
      <w:caps/>
    </w:rPr>
  </w:style>
  <w:style w:type="table" w:customStyle="1" w:styleId="Tabladecuadrcula3-nfasis31">
    <w:name w:val="Tabla de cuadrícula 3 - Énfasis 31"/>
    <w:basedOn w:val="Tabla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Tabladecuadrcula5oscura-nfasis31">
    <w:name w:val="Tabla de cuadrícula 5 oscura - Énfasis 3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Tabladecuadrcula1clara-nfasis31">
    <w:name w:val="Tabla de cuadrícula 1 clara - Énfasis 31"/>
    <w:basedOn w:val="Tabla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Textoennegrita">
    <w:name w:val="Strong"/>
    <w:basedOn w:val="Fuentedeprrafopredeter"/>
    <w:uiPriority w:val="1"/>
    <w:qFormat/>
    <w:rPr>
      <w:b/>
      <w:bCs/>
    </w:rPr>
  </w:style>
  <w:style w:type="paragraph" w:customStyle="1" w:styleId="Textodelatabla">
    <w:name w:val="Texto de la tabla"/>
    <w:basedOn w:val="Normal"/>
    <w:uiPriority w:val="1"/>
    <w:qFormat/>
    <w:pPr>
      <w:spacing w:before="120" w:after="0"/>
    </w:pPr>
  </w:style>
  <w:style w:type="table" w:customStyle="1" w:styleId="Tabladelista6concolores-nfasis21">
    <w:name w:val="Tabla de lista 6 con colores - Énfasis 21"/>
    <w:basedOn w:val="Tabla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decuadrcula1Claro-nfasis21">
    <w:name w:val="Tabla de cuadrícula 1 Claro - Énfasis 21"/>
    <w:basedOn w:val="Tabla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aconvietas">
    <w:name w:val="List Bullet"/>
    <w:basedOn w:val="Normal"/>
    <w:uiPriority w:val="1"/>
    <w:unhideWhenUsed/>
    <w:pPr>
      <w:numPr>
        <w:numId w:val="2"/>
      </w:numPr>
    </w:pPr>
  </w:style>
  <w:style w:type="paragraph" w:customStyle="1" w:styleId="Imagen">
    <w:name w:val="Imagen"/>
    <w:basedOn w:val="Normal"/>
    <w:qFormat/>
    <w:rsid w:val="00E279B8"/>
    <w:pPr>
      <w:spacing w:before="5760" w:after="0" w:line="720" w:lineRule="auto"/>
      <w:jc w:val="right"/>
    </w:pPr>
  </w:style>
  <w:style w:type="character" w:styleId="nfasisintenso">
    <w:name w:val="Intense Emphasis"/>
    <w:basedOn w:val="Fuentedeprrafopredeter"/>
    <w:uiPriority w:val="21"/>
    <w:semiHidden/>
    <w:unhideWhenUsed/>
    <w:rsid w:val="0013333F"/>
    <w:rPr>
      <w:i/>
      <w:iCs/>
      <w:color w:val="355D7E" w:themeColor="accent1" w:themeShade="80"/>
    </w:rPr>
  </w:style>
  <w:style w:type="paragraph" w:styleId="Citadestacada">
    <w:name w:val="Intense Quote"/>
    <w:basedOn w:val="Normal"/>
    <w:next w:val="Normal"/>
    <w:link w:val="CitadestacadaC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CitadestacadaCar">
    <w:name w:val="Cita destacada Car"/>
    <w:basedOn w:val="Fuentedeprrafopredeter"/>
    <w:link w:val="Citadestacada"/>
    <w:uiPriority w:val="30"/>
    <w:semiHidden/>
    <w:rsid w:val="0013333F"/>
    <w:rPr>
      <w:i/>
      <w:iCs/>
      <w:color w:val="355D7E" w:themeColor="accent1" w:themeShade="80"/>
    </w:rPr>
  </w:style>
  <w:style w:type="character" w:styleId="Referenciaintensa">
    <w:name w:val="Intense Reference"/>
    <w:basedOn w:val="Fuentedeprrafopredeter"/>
    <w:uiPriority w:val="32"/>
    <w:semiHidden/>
    <w:unhideWhenUsed/>
    <w:rsid w:val="0013333F"/>
    <w:rPr>
      <w:b/>
      <w:bCs/>
      <w:caps w:val="0"/>
      <w:smallCaps/>
      <w:color w:val="355D7E" w:themeColor="accent1" w:themeShade="80"/>
      <w:spacing w:val="5"/>
    </w:rPr>
  </w:style>
  <w:style w:type="paragraph" w:styleId="Textodebloque">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ipervnculo">
    <w:name w:val="Hyperlink"/>
    <w:basedOn w:val="Fuentedeprrafopredeter"/>
    <w:uiPriority w:val="99"/>
    <w:semiHidden/>
    <w:unhideWhenUsed/>
    <w:rsid w:val="0013333F"/>
    <w:rPr>
      <w:color w:val="7C5F1D" w:themeColor="accent4" w:themeShade="80"/>
      <w:u w:val="single"/>
    </w:rPr>
  </w:style>
  <w:style w:type="character" w:customStyle="1" w:styleId="Mencinnoresuelta">
    <w:name w:val="Mención no resuelta"/>
    <w:basedOn w:val="Fuentedeprrafopredeter"/>
    <w:uiPriority w:val="99"/>
    <w:semiHidden/>
    <w:unhideWhenUsed/>
    <w:rsid w:val="0013333F"/>
    <w:rPr>
      <w:color w:val="595959" w:themeColor="text1" w:themeTint="A6"/>
      <w:shd w:val="clear" w:color="auto" w:fill="E6E6E6"/>
    </w:rPr>
  </w:style>
  <w:style w:type="paragraph" w:styleId="Textodeglobo">
    <w:name w:val="Balloon Text"/>
    <w:basedOn w:val="Normal"/>
    <w:link w:val="TextodegloboCar"/>
    <w:uiPriority w:val="99"/>
    <w:semiHidden/>
    <w:unhideWhenUsed/>
    <w:rsid w:val="00DD6D92"/>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6D92"/>
    <w:rPr>
      <w:rFonts w:ascii="Tahoma" w:hAnsi="Tahoma" w:cs="Tahoma"/>
      <w:sz w:val="16"/>
      <w:szCs w:val="16"/>
    </w:rPr>
  </w:style>
  <w:style w:type="paragraph" w:styleId="Prrafodelista">
    <w:name w:val="List Paragraph"/>
    <w:basedOn w:val="Normal"/>
    <w:uiPriority w:val="34"/>
    <w:qFormat/>
    <w:rsid w:val="006574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19724">
      <w:bodyDiv w:val="1"/>
      <w:marLeft w:val="0"/>
      <w:marRight w:val="0"/>
      <w:marTop w:val="0"/>
      <w:marBottom w:val="0"/>
      <w:divBdr>
        <w:top w:val="none" w:sz="0" w:space="0" w:color="auto"/>
        <w:left w:val="none" w:sz="0" w:space="0" w:color="auto"/>
        <w:bottom w:val="none" w:sz="0" w:space="0" w:color="auto"/>
        <w:right w:val="none" w:sz="0" w:space="0" w:color="auto"/>
      </w:divBdr>
      <w:divsChild>
        <w:div w:id="531576148">
          <w:marLeft w:val="0"/>
          <w:marRight w:val="0"/>
          <w:marTop w:val="0"/>
          <w:marBottom w:val="0"/>
          <w:divBdr>
            <w:top w:val="none" w:sz="0" w:space="0" w:color="auto"/>
            <w:left w:val="none" w:sz="0" w:space="0" w:color="auto"/>
            <w:bottom w:val="none" w:sz="0" w:space="0" w:color="auto"/>
            <w:right w:val="none" w:sz="0" w:space="0" w:color="auto"/>
          </w:divBdr>
          <w:divsChild>
            <w:div w:id="933322913">
              <w:marLeft w:val="0"/>
              <w:marRight w:val="0"/>
              <w:marTop w:val="0"/>
              <w:marBottom w:val="0"/>
              <w:divBdr>
                <w:top w:val="none" w:sz="0" w:space="0" w:color="auto"/>
                <w:left w:val="none" w:sz="0" w:space="0" w:color="auto"/>
                <w:bottom w:val="none" w:sz="0" w:space="0" w:color="auto"/>
                <w:right w:val="none" w:sz="0" w:space="0" w:color="auto"/>
              </w:divBdr>
            </w:div>
            <w:div w:id="544872482">
              <w:marLeft w:val="0"/>
              <w:marRight w:val="0"/>
              <w:marTop w:val="0"/>
              <w:marBottom w:val="0"/>
              <w:divBdr>
                <w:top w:val="none" w:sz="0" w:space="0" w:color="auto"/>
                <w:left w:val="none" w:sz="0" w:space="0" w:color="auto"/>
                <w:bottom w:val="none" w:sz="0" w:space="0" w:color="auto"/>
                <w:right w:val="none" w:sz="0" w:space="0" w:color="auto"/>
              </w:divBdr>
            </w:div>
            <w:div w:id="1412971668">
              <w:marLeft w:val="0"/>
              <w:marRight w:val="0"/>
              <w:marTop w:val="0"/>
              <w:marBottom w:val="0"/>
              <w:divBdr>
                <w:top w:val="none" w:sz="0" w:space="0" w:color="auto"/>
                <w:left w:val="none" w:sz="0" w:space="0" w:color="auto"/>
                <w:bottom w:val="none" w:sz="0" w:space="0" w:color="auto"/>
                <w:right w:val="none" w:sz="0" w:space="0" w:color="auto"/>
              </w:divBdr>
            </w:div>
            <w:div w:id="3153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9775">
      <w:bodyDiv w:val="1"/>
      <w:marLeft w:val="0"/>
      <w:marRight w:val="0"/>
      <w:marTop w:val="0"/>
      <w:marBottom w:val="0"/>
      <w:divBdr>
        <w:top w:val="none" w:sz="0" w:space="0" w:color="auto"/>
        <w:left w:val="none" w:sz="0" w:space="0" w:color="auto"/>
        <w:bottom w:val="none" w:sz="0" w:space="0" w:color="auto"/>
        <w:right w:val="none" w:sz="0" w:space="0" w:color="auto"/>
      </w:divBdr>
      <w:divsChild>
        <w:div w:id="51274752">
          <w:marLeft w:val="0"/>
          <w:marRight w:val="0"/>
          <w:marTop w:val="0"/>
          <w:marBottom w:val="0"/>
          <w:divBdr>
            <w:top w:val="none" w:sz="0" w:space="0" w:color="auto"/>
            <w:left w:val="none" w:sz="0" w:space="0" w:color="auto"/>
            <w:bottom w:val="none" w:sz="0" w:space="0" w:color="auto"/>
            <w:right w:val="none" w:sz="0" w:space="0" w:color="auto"/>
          </w:divBdr>
          <w:divsChild>
            <w:div w:id="9101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5340">
      <w:bodyDiv w:val="1"/>
      <w:marLeft w:val="0"/>
      <w:marRight w:val="0"/>
      <w:marTop w:val="0"/>
      <w:marBottom w:val="0"/>
      <w:divBdr>
        <w:top w:val="none" w:sz="0" w:space="0" w:color="auto"/>
        <w:left w:val="none" w:sz="0" w:space="0" w:color="auto"/>
        <w:bottom w:val="none" w:sz="0" w:space="0" w:color="auto"/>
        <w:right w:val="none" w:sz="0" w:space="0" w:color="auto"/>
      </w:divBdr>
      <w:divsChild>
        <w:div w:id="855461063">
          <w:marLeft w:val="0"/>
          <w:marRight w:val="0"/>
          <w:marTop w:val="0"/>
          <w:marBottom w:val="0"/>
          <w:divBdr>
            <w:top w:val="none" w:sz="0" w:space="0" w:color="auto"/>
            <w:left w:val="none" w:sz="0" w:space="0" w:color="auto"/>
            <w:bottom w:val="none" w:sz="0" w:space="0" w:color="auto"/>
            <w:right w:val="none" w:sz="0" w:space="0" w:color="auto"/>
          </w:divBdr>
          <w:divsChild>
            <w:div w:id="18693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6162">
      <w:bodyDiv w:val="1"/>
      <w:marLeft w:val="0"/>
      <w:marRight w:val="0"/>
      <w:marTop w:val="0"/>
      <w:marBottom w:val="0"/>
      <w:divBdr>
        <w:top w:val="none" w:sz="0" w:space="0" w:color="auto"/>
        <w:left w:val="none" w:sz="0" w:space="0" w:color="auto"/>
        <w:bottom w:val="none" w:sz="0" w:space="0" w:color="auto"/>
        <w:right w:val="none" w:sz="0" w:space="0" w:color="auto"/>
      </w:divBdr>
      <w:divsChild>
        <w:div w:id="1151870515">
          <w:marLeft w:val="0"/>
          <w:marRight w:val="0"/>
          <w:marTop w:val="0"/>
          <w:marBottom w:val="0"/>
          <w:divBdr>
            <w:top w:val="none" w:sz="0" w:space="0" w:color="auto"/>
            <w:left w:val="none" w:sz="0" w:space="0" w:color="auto"/>
            <w:bottom w:val="none" w:sz="0" w:space="0" w:color="auto"/>
            <w:right w:val="none" w:sz="0" w:space="0" w:color="auto"/>
          </w:divBdr>
          <w:divsChild>
            <w:div w:id="7526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9416">
      <w:bodyDiv w:val="1"/>
      <w:marLeft w:val="0"/>
      <w:marRight w:val="0"/>
      <w:marTop w:val="0"/>
      <w:marBottom w:val="0"/>
      <w:divBdr>
        <w:top w:val="none" w:sz="0" w:space="0" w:color="auto"/>
        <w:left w:val="none" w:sz="0" w:space="0" w:color="auto"/>
        <w:bottom w:val="none" w:sz="0" w:space="0" w:color="auto"/>
        <w:right w:val="none" w:sz="0" w:space="0" w:color="auto"/>
      </w:divBdr>
      <w:divsChild>
        <w:div w:id="1380010717">
          <w:marLeft w:val="0"/>
          <w:marRight w:val="0"/>
          <w:marTop w:val="0"/>
          <w:marBottom w:val="0"/>
          <w:divBdr>
            <w:top w:val="none" w:sz="0" w:space="0" w:color="auto"/>
            <w:left w:val="none" w:sz="0" w:space="0" w:color="auto"/>
            <w:bottom w:val="none" w:sz="0" w:space="0" w:color="auto"/>
            <w:right w:val="none" w:sz="0" w:space="0" w:color="auto"/>
          </w:divBdr>
          <w:divsChild>
            <w:div w:id="576091217">
              <w:marLeft w:val="0"/>
              <w:marRight w:val="0"/>
              <w:marTop w:val="0"/>
              <w:marBottom w:val="0"/>
              <w:divBdr>
                <w:top w:val="none" w:sz="0" w:space="0" w:color="auto"/>
                <w:left w:val="none" w:sz="0" w:space="0" w:color="auto"/>
                <w:bottom w:val="none" w:sz="0" w:space="0" w:color="auto"/>
                <w:right w:val="none" w:sz="0" w:space="0" w:color="auto"/>
              </w:divBdr>
            </w:div>
            <w:div w:id="2089299913">
              <w:marLeft w:val="0"/>
              <w:marRight w:val="0"/>
              <w:marTop w:val="0"/>
              <w:marBottom w:val="0"/>
              <w:divBdr>
                <w:top w:val="none" w:sz="0" w:space="0" w:color="auto"/>
                <w:left w:val="none" w:sz="0" w:space="0" w:color="auto"/>
                <w:bottom w:val="none" w:sz="0" w:space="0" w:color="auto"/>
                <w:right w:val="none" w:sz="0" w:space="0" w:color="auto"/>
              </w:divBdr>
            </w:div>
            <w:div w:id="942299756">
              <w:marLeft w:val="0"/>
              <w:marRight w:val="0"/>
              <w:marTop w:val="0"/>
              <w:marBottom w:val="0"/>
              <w:divBdr>
                <w:top w:val="none" w:sz="0" w:space="0" w:color="auto"/>
                <w:left w:val="none" w:sz="0" w:space="0" w:color="auto"/>
                <w:bottom w:val="none" w:sz="0" w:space="0" w:color="auto"/>
                <w:right w:val="none" w:sz="0" w:space="0" w:color="auto"/>
              </w:divBdr>
            </w:div>
            <w:div w:id="20046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98065">
      <w:bodyDiv w:val="1"/>
      <w:marLeft w:val="0"/>
      <w:marRight w:val="0"/>
      <w:marTop w:val="0"/>
      <w:marBottom w:val="0"/>
      <w:divBdr>
        <w:top w:val="none" w:sz="0" w:space="0" w:color="auto"/>
        <w:left w:val="none" w:sz="0" w:space="0" w:color="auto"/>
        <w:bottom w:val="none" w:sz="0" w:space="0" w:color="auto"/>
        <w:right w:val="none" w:sz="0" w:space="0" w:color="auto"/>
      </w:divBdr>
      <w:divsChild>
        <w:div w:id="902066014">
          <w:marLeft w:val="0"/>
          <w:marRight w:val="0"/>
          <w:marTop w:val="0"/>
          <w:marBottom w:val="0"/>
          <w:divBdr>
            <w:top w:val="none" w:sz="0" w:space="0" w:color="auto"/>
            <w:left w:val="none" w:sz="0" w:space="0" w:color="auto"/>
            <w:bottom w:val="none" w:sz="0" w:space="0" w:color="auto"/>
            <w:right w:val="none" w:sz="0" w:space="0" w:color="auto"/>
          </w:divBdr>
          <w:divsChild>
            <w:div w:id="695890292">
              <w:marLeft w:val="0"/>
              <w:marRight w:val="0"/>
              <w:marTop w:val="0"/>
              <w:marBottom w:val="0"/>
              <w:divBdr>
                <w:top w:val="none" w:sz="0" w:space="0" w:color="auto"/>
                <w:left w:val="none" w:sz="0" w:space="0" w:color="auto"/>
                <w:bottom w:val="none" w:sz="0" w:space="0" w:color="auto"/>
                <w:right w:val="none" w:sz="0" w:space="0" w:color="auto"/>
              </w:divBdr>
            </w:div>
            <w:div w:id="469132538">
              <w:marLeft w:val="0"/>
              <w:marRight w:val="0"/>
              <w:marTop w:val="0"/>
              <w:marBottom w:val="0"/>
              <w:divBdr>
                <w:top w:val="none" w:sz="0" w:space="0" w:color="auto"/>
                <w:left w:val="none" w:sz="0" w:space="0" w:color="auto"/>
                <w:bottom w:val="none" w:sz="0" w:space="0" w:color="auto"/>
                <w:right w:val="none" w:sz="0" w:space="0" w:color="auto"/>
              </w:divBdr>
            </w:div>
            <w:div w:id="20985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3034">
      <w:bodyDiv w:val="1"/>
      <w:marLeft w:val="0"/>
      <w:marRight w:val="0"/>
      <w:marTop w:val="0"/>
      <w:marBottom w:val="0"/>
      <w:divBdr>
        <w:top w:val="none" w:sz="0" w:space="0" w:color="auto"/>
        <w:left w:val="none" w:sz="0" w:space="0" w:color="auto"/>
        <w:bottom w:val="none" w:sz="0" w:space="0" w:color="auto"/>
        <w:right w:val="none" w:sz="0" w:space="0" w:color="auto"/>
      </w:divBdr>
      <w:divsChild>
        <w:div w:id="1089502494">
          <w:marLeft w:val="0"/>
          <w:marRight w:val="0"/>
          <w:marTop w:val="0"/>
          <w:marBottom w:val="0"/>
          <w:divBdr>
            <w:top w:val="none" w:sz="0" w:space="0" w:color="auto"/>
            <w:left w:val="none" w:sz="0" w:space="0" w:color="auto"/>
            <w:bottom w:val="none" w:sz="0" w:space="0" w:color="auto"/>
            <w:right w:val="none" w:sz="0" w:space="0" w:color="auto"/>
          </w:divBdr>
          <w:divsChild>
            <w:div w:id="2081050514">
              <w:marLeft w:val="0"/>
              <w:marRight w:val="0"/>
              <w:marTop w:val="0"/>
              <w:marBottom w:val="0"/>
              <w:divBdr>
                <w:top w:val="none" w:sz="0" w:space="0" w:color="auto"/>
                <w:left w:val="none" w:sz="0" w:space="0" w:color="auto"/>
                <w:bottom w:val="none" w:sz="0" w:space="0" w:color="auto"/>
                <w:right w:val="none" w:sz="0" w:space="0" w:color="auto"/>
              </w:divBdr>
            </w:div>
            <w:div w:id="870190651">
              <w:marLeft w:val="0"/>
              <w:marRight w:val="0"/>
              <w:marTop w:val="0"/>
              <w:marBottom w:val="0"/>
              <w:divBdr>
                <w:top w:val="none" w:sz="0" w:space="0" w:color="auto"/>
                <w:left w:val="none" w:sz="0" w:space="0" w:color="auto"/>
                <w:bottom w:val="none" w:sz="0" w:space="0" w:color="auto"/>
                <w:right w:val="none" w:sz="0" w:space="0" w:color="auto"/>
              </w:divBdr>
            </w:div>
            <w:div w:id="1930698695">
              <w:marLeft w:val="0"/>
              <w:marRight w:val="0"/>
              <w:marTop w:val="0"/>
              <w:marBottom w:val="0"/>
              <w:divBdr>
                <w:top w:val="none" w:sz="0" w:space="0" w:color="auto"/>
                <w:left w:val="none" w:sz="0" w:space="0" w:color="auto"/>
                <w:bottom w:val="none" w:sz="0" w:space="0" w:color="auto"/>
                <w:right w:val="none" w:sz="0" w:space="0" w:color="auto"/>
              </w:divBdr>
            </w:div>
            <w:div w:id="493838390">
              <w:marLeft w:val="0"/>
              <w:marRight w:val="0"/>
              <w:marTop w:val="0"/>
              <w:marBottom w:val="0"/>
              <w:divBdr>
                <w:top w:val="none" w:sz="0" w:space="0" w:color="auto"/>
                <w:left w:val="none" w:sz="0" w:space="0" w:color="auto"/>
                <w:bottom w:val="none" w:sz="0" w:space="0" w:color="auto"/>
                <w:right w:val="none" w:sz="0" w:space="0" w:color="auto"/>
              </w:divBdr>
            </w:div>
            <w:div w:id="309212362">
              <w:marLeft w:val="0"/>
              <w:marRight w:val="0"/>
              <w:marTop w:val="0"/>
              <w:marBottom w:val="0"/>
              <w:divBdr>
                <w:top w:val="none" w:sz="0" w:space="0" w:color="auto"/>
                <w:left w:val="none" w:sz="0" w:space="0" w:color="auto"/>
                <w:bottom w:val="none" w:sz="0" w:space="0" w:color="auto"/>
                <w:right w:val="none" w:sz="0" w:space="0" w:color="auto"/>
              </w:divBdr>
            </w:div>
            <w:div w:id="992872762">
              <w:marLeft w:val="0"/>
              <w:marRight w:val="0"/>
              <w:marTop w:val="0"/>
              <w:marBottom w:val="0"/>
              <w:divBdr>
                <w:top w:val="none" w:sz="0" w:space="0" w:color="auto"/>
                <w:left w:val="none" w:sz="0" w:space="0" w:color="auto"/>
                <w:bottom w:val="none" w:sz="0" w:space="0" w:color="auto"/>
                <w:right w:val="none" w:sz="0" w:space="0" w:color="auto"/>
              </w:divBdr>
            </w:div>
            <w:div w:id="1618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4853">
      <w:bodyDiv w:val="1"/>
      <w:marLeft w:val="0"/>
      <w:marRight w:val="0"/>
      <w:marTop w:val="0"/>
      <w:marBottom w:val="0"/>
      <w:divBdr>
        <w:top w:val="none" w:sz="0" w:space="0" w:color="auto"/>
        <w:left w:val="none" w:sz="0" w:space="0" w:color="auto"/>
        <w:bottom w:val="none" w:sz="0" w:space="0" w:color="auto"/>
        <w:right w:val="none" w:sz="0" w:space="0" w:color="auto"/>
      </w:divBdr>
      <w:divsChild>
        <w:div w:id="791629994">
          <w:marLeft w:val="0"/>
          <w:marRight w:val="0"/>
          <w:marTop w:val="0"/>
          <w:marBottom w:val="0"/>
          <w:divBdr>
            <w:top w:val="none" w:sz="0" w:space="0" w:color="auto"/>
            <w:left w:val="none" w:sz="0" w:space="0" w:color="auto"/>
            <w:bottom w:val="none" w:sz="0" w:space="0" w:color="auto"/>
            <w:right w:val="none" w:sz="0" w:space="0" w:color="auto"/>
          </w:divBdr>
          <w:divsChild>
            <w:div w:id="505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6455">
      <w:bodyDiv w:val="1"/>
      <w:marLeft w:val="0"/>
      <w:marRight w:val="0"/>
      <w:marTop w:val="0"/>
      <w:marBottom w:val="0"/>
      <w:divBdr>
        <w:top w:val="none" w:sz="0" w:space="0" w:color="auto"/>
        <w:left w:val="none" w:sz="0" w:space="0" w:color="auto"/>
        <w:bottom w:val="none" w:sz="0" w:space="0" w:color="auto"/>
        <w:right w:val="none" w:sz="0" w:space="0" w:color="auto"/>
      </w:divBdr>
      <w:divsChild>
        <w:div w:id="1449811915">
          <w:marLeft w:val="0"/>
          <w:marRight w:val="0"/>
          <w:marTop w:val="0"/>
          <w:marBottom w:val="0"/>
          <w:divBdr>
            <w:top w:val="none" w:sz="0" w:space="0" w:color="auto"/>
            <w:left w:val="none" w:sz="0" w:space="0" w:color="auto"/>
            <w:bottom w:val="none" w:sz="0" w:space="0" w:color="auto"/>
            <w:right w:val="none" w:sz="0" w:space="0" w:color="auto"/>
          </w:divBdr>
          <w:divsChild>
            <w:div w:id="789932949">
              <w:marLeft w:val="0"/>
              <w:marRight w:val="0"/>
              <w:marTop w:val="0"/>
              <w:marBottom w:val="0"/>
              <w:divBdr>
                <w:top w:val="none" w:sz="0" w:space="0" w:color="auto"/>
                <w:left w:val="none" w:sz="0" w:space="0" w:color="auto"/>
                <w:bottom w:val="none" w:sz="0" w:space="0" w:color="auto"/>
                <w:right w:val="none" w:sz="0" w:space="0" w:color="auto"/>
              </w:divBdr>
            </w:div>
            <w:div w:id="1796292036">
              <w:marLeft w:val="0"/>
              <w:marRight w:val="0"/>
              <w:marTop w:val="0"/>
              <w:marBottom w:val="0"/>
              <w:divBdr>
                <w:top w:val="none" w:sz="0" w:space="0" w:color="auto"/>
                <w:left w:val="none" w:sz="0" w:space="0" w:color="auto"/>
                <w:bottom w:val="none" w:sz="0" w:space="0" w:color="auto"/>
                <w:right w:val="none" w:sz="0" w:space="0" w:color="auto"/>
              </w:divBdr>
            </w:div>
            <w:div w:id="272515026">
              <w:marLeft w:val="0"/>
              <w:marRight w:val="0"/>
              <w:marTop w:val="0"/>
              <w:marBottom w:val="0"/>
              <w:divBdr>
                <w:top w:val="none" w:sz="0" w:space="0" w:color="auto"/>
                <w:left w:val="none" w:sz="0" w:space="0" w:color="auto"/>
                <w:bottom w:val="none" w:sz="0" w:space="0" w:color="auto"/>
                <w:right w:val="none" w:sz="0" w:space="0" w:color="auto"/>
              </w:divBdr>
            </w:div>
            <w:div w:id="20311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4687">
      <w:bodyDiv w:val="1"/>
      <w:marLeft w:val="0"/>
      <w:marRight w:val="0"/>
      <w:marTop w:val="0"/>
      <w:marBottom w:val="0"/>
      <w:divBdr>
        <w:top w:val="none" w:sz="0" w:space="0" w:color="auto"/>
        <w:left w:val="none" w:sz="0" w:space="0" w:color="auto"/>
        <w:bottom w:val="none" w:sz="0" w:space="0" w:color="auto"/>
        <w:right w:val="none" w:sz="0" w:space="0" w:color="auto"/>
      </w:divBdr>
      <w:divsChild>
        <w:div w:id="533005663">
          <w:marLeft w:val="0"/>
          <w:marRight w:val="0"/>
          <w:marTop w:val="0"/>
          <w:marBottom w:val="0"/>
          <w:divBdr>
            <w:top w:val="none" w:sz="0" w:space="0" w:color="auto"/>
            <w:left w:val="none" w:sz="0" w:space="0" w:color="auto"/>
            <w:bottom w:val="none" w:sz="0" w:space="0" w:color="auto"/>
            <w:right w:val="none" w:sz="0" w:space="0" w:color="auto"/>
          </w:divBdr>
          <w:divsChild>
            <w:div w:id="9497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4115">
      <w:bodyDiv w:val="1"/>
      <w:marLeft w:val="0"/>
      <w:marRight w:val="0"/>
      <w:marTop w:val="0"/>
      <w:marBottom w:val="0"/>
      <w:divBdr>
        <w:top w:val="none" w:sz="0" w:space="0" w:color="auto"/>
        <w:left w:val="none" w:sz="0" w:space="0" w:color="auto"/>
        <w:bottom w:val="none" w:sz="0" w:space="0" w:color="auto"/>
        <w:right w:val="none" w:sz="0" w:space="0" w:color="auto"/>
      </w:divBdr>
      <w:divsChild>
        <w:div w:id="2126340381">
          <w:marLeft w:val="0"/>
          <w:marRight w:val="0"/>
          <w:marTop w:val="0"/>
          <w:marBottom w:val="0"/>
          <w:divBdr>
            <w:top w:val="none" w:sz="0" w:space="0" w:color="auto"/>
            <w:left w:val="none" w:sz="0" w:space="0" w:color="auto"/>
            <w:bottom w:val="none" w:sz="0" w:space="0" w:color="auto"/>
            <w:right w:val="none" w:sz="0" w:space="0" w:color="auto"/>
          </w:divBdr>
          <w:divsChild>
            <w:div w:id="1498501606">
              <w:marLeft w:val="0"/>
              <w:marRight w:val="0"/>
              <w:marTop w:val="0"/>
              <w:marBottom w:val="0"/>
              <w:divBdr>
                <w:top w:val="none" w:sz="0" w:space="0" w:color="auto"/>
                <w:left w:val="none" w:sz="0" w:space="0" w:color="auto"/>
                <w:bottom w:val="none" w:sz="0" w:space="0" w:color="auto"/>
                <w:right w:val="none" w:sz="0" w:space="0" w:color="auto"/>
              </w:divBdr>
            </w:div>
            <w:div w:id="207764002">
              <w:marLeft w:val="0"/>
              <w:marRight w:val="0"/>
              <w:marTop w:val="0"/>
              <w:marBottom w:val="0"/>
              <w:divBdr>
                <w:top w:val="none" w:sz="0" w:space="0" w:color="auto"/>
                <w:left w:val="none" w:sz="0" w:space="0" w:color="auto"/>
                <w:bottom w:val="none" w:sz="0" w:space="0" w:color="auto"/>
                <w:right w:val="none" w:sz="0" w:space="0" w:color="auto"/>
              </w:divBdr>
            </w:div>
            <w:div w:id="1168054850">
              <w:marLeft w:val="0"/>
              <w:marRight w:val="0"/>
              <w:marTop w:val="0"/>
              <w:marBottom w:val="0"/>
              <w:divBdr>
                <w:top w:val="none" w:sz="0" w:space="0" w:color="auto"/>
                <w:left w:val="none" w:sz="0" w:space="0" w:color="auto"/>
                <w:bottom w:val="none" w:sz="0" w:space="0" w:color="auto"/>
                <w:right w:val="none" w:sz="0" w:space="0" w:color="auto"/>
              </w:divBdr>
            </w:div>
            <w:div w:id="158564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6041">
      <w:bodyDiv w:val="1"/>
      <w:marLeft w:val="0"/>
      <w:marRight w:val="0"/>
      <w:marTop w:val="0"/>
      <w:marBottom w:val="0"/>
      <w:divBdr>
        <w:top w:val="none" w:sz="0" w:space="0" w:color="auto"/>
        <w:left w:val="none" w:sz="0" w:space="0" w:color="auto"/>
        <w:bottom w:val="none" w:sz="0" w:space="0" w:color="auto"/>
        <w:right w:val="none" w:sz="0" w:space="0" w:color="auto"/>
      </w:divBdr>
      <w:divsChild>
        <w:div w:id="171799711">
          <w:marLeft w:val="0"/>
          <w:marRight w:val="0"/>
          <w:marTop w:val="0"/>
          <w:marBottom w:val="0"/>
          <w:divBdr>
            <w:top w:val="none" w:sz="0" w:space="0" w:color="auto"/>
            <w:left w:val="none" w:sz="0" w:space="0" w:color="auto"/>
            <w:bottom w:val="none" w:sz="0" w:space="0" w:color="auto"/>
            <w:right w:val="none" w:sz="0" w:space="0" w:color="auto"/>
          </w:divBdr>
          <w:divsChild>
            <w:div w:id="15680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40009">
      <w:bodyDiv w:val="1"/>
      <w:marLeft w:val="0"/>
      <w:marRight w:val="0"/>
      <w:marTop w:val="0"/>
      <w:marBottom w:val="0"/>
      <w:divBdr>
        <w:top w:val="none" w:sz="0" w:space="0" w:color="auto"/>
        <w:left w:val="none" w:sz="0" w:space="0" w:color="auto"/>
        <w:bottom w:val="none" w:sz="0" w:space="0" w:color="auto"/>
        <w:right w:val="none" w:sz="0" w:space="0" w:color="auto"/>
      </w:divBdr>
      <w:divsChild>
        <w:div w:id="2008484152">
          <w:marLeft w:val="0"/>
          <w:marRight w:val="0"/>
          <w:marTop w:val="0"/>
          <w:marBottom w:val="0"/>
          <w:divBdr>
            <w:top w:val="none" w:sz="0" w:space="0" w:color="auto"/>
            <w:left w:val="none" w:sz="0" w:space="0" w:color="auto"/>
            <w:bottom w:val="none" w:sz="0" w:space="0" w:color="auto"/>
            <w:right w:val="none" w:sz="0" w:space="0" w:color="auto"/>
          </w:divBdr>
          <w:divsChild>
            <w:div w:id="1847207848">
              <w:marLeft w:val="0"/>
              <w:marRight w:val="0"/>
              <w:marTop w:val="0"/>
              <w:marBottom w:val="0"/>
              <w:divBdr>
                <w:top w:val="none" w:sz="0" w:space="0" w:color="auto"/>
                <w:left w:val="none" w:sz="0" w:space="0" w:color="auto"/>
                <w:bottom w:val="none" w:sz="0" w:space="0" w:color="auto"/>
                <w:right w:val="none" w:sz="0" w:space="0" w:color="auto"/>
              </w:divBdr>
            </w:div>
            <w:div w:id="2094431439">
              <w:marLeft w:val="0"/>
              <w:marRight w:val="0"/>
              <w:marTop w:val="0"/>
              <w:marBottom w:val="0"/>
              <w:divBdr>
                <w:top w:val="none" w:sz="0" w:space="0" w:color="auto"/>
                <w:left w:val="none" w:sz="0" w:space="0" w:color="auto"/>
                <w:bottom w:val="none" w:sz="0" w:space="0" w:color="auto"/>
                <w:right w:val="none" w:sz="0" w:space="0" w:color="auto"/>
              </w:divBdr>
            </w:div>
            <w:div w:id="1059284801">
              <w:marLeft w:val="0"/>
              <w:marRight w:val="0"/>
              <w:marTop w:val="0"/>
              <w:marBottom w:val="0"/>
              <w:divBdr>
                <w:top w:val="none" w:sz="0" w:space="0" w:color="auto"/>
                <w:left w:val="none" w:sz="0" w:space="0" w:color="auto"/>
                <w:bottom w:val="none" w:sz="0" w:space="0" w:color="auto"/>
                <w:right w:val="none" w:sz="0" w:space="0" w:color="auto"/>
              </w:divBdr>
            </w:div>
            <w:div w:id="1144349762">
              <w:marLeft w:val="0"/>
              <w:marRight w:val="0"/>
              <w:marTop w:val="0"/>
              <w:marBottom w:val="0"/>
              <w:divBdr>
                <w:top w:val="none" w:sz="0" w:space="0" w:color="auto"/>
                <w:left w:val="none" w:sz="0" w:space="0" w:color="auto"/>
                <w:bottom w:val="none" w:sz="0" w:space="0" w:color="auto"/>
                <w:right w:val="none" w:sz="0" w:space="0" w:color="auto"/>
              </w:divBdr>
            </w:div>
            <w:div w:id="1847861155">
              <w:marLeft w:val="0"/>
              <w:marRight w:val="0"/>
              <w:marTop w:val="0"/>
              <w:marBottom w:val="0"/>
              <w:divBdr>
                <w:top w:val="none" w:sz="0" w:space="0" w:color="auto"/>
                <w:left w:val="none" w:sz="0" w:space="0" w:color="auto"/>
                <w:bottom w:val="none" w:sz="0" w:space="0" w:color="auto"/>
                <w:right w:val="none" w:sz="0" w:space="0" w:color="auto"/>
              </w:divBdr>
            </w:div>
            <w:div w:id="1254314268">
              <w:marLeft w:val="0"/>
              <w:marRight w:val="0"/>
              <w:marTop w:val="0"/>
              <w:marBottom w:val="0"/>
              <w:divBdr>
                <w:top w:val="none" w:sz="0" w:space="0" w:color="auto"/>
                <w:left w:val="none" w:sz="0" w:space="0" w:color="auto"/>
                <w:bottom w:val="none" w:sz="0" w:space="0" w:color="auto"/>
                <w:right w:val="none" w:sz="0" w:space="0" w:color="auto"/>
              </w:divBdr>
            </w:div>
            <w:div w:id="1003557596">
              <w:marLeft w:val="0"/>
              <w:marRight w:val="0"/>
              <w:marTop w:val="0"/>
              <w:marBottom w:val="0"/>
              <w:divBdr>
                <w:top w:val="none" w:sz="0" w:space="0" w:color="auto"/>
                <w:left w:val="none" w:sz="0" w:space="0" w:color="auto"/>
                <w:bottom w:val="none" w:sz="0" w:space="0" w:color="auto"/>
                <w:right w:val="none" w:sz="0" w:space="0" w:color="auto"/>
              </w:divBdr>
            </w:div>
            <w:div w:id="2850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28718">
      <w:bodyDiv w:val="1"/>
      <w:marLeft w:val="0"/>
      <w:marRight w:val="0"/>
      <w:marTop w:val="0"/>
      <w:marBottom w:val="0"/>
      <w:divBdr>
        <w:top w:val="none" w:sz="0" w:space="0" w:color="auto"/>
        <w:left w:val="none" w:sz="0" w:space="0" w:color="auto"/>
        <w:bottom w:val="none" w:sz="0" w:space="0" w:color="auto"/>
        <w:right w:val="none" w:sz="0" w:space="0" w:color="auto"/>
      </w:divBdr>
      <w:divsChild>
        <w:div w:id="1642148632">
          <w:marLeft w:val="0"/>
          <w:marRight w:val="0"/>
          <w:marTop w:val="0"/>
          <w:marBottom w:val="0"/>
          <w:divBdr>
            <w:top w:val="none" w:sz="0" w:space="0" w:color="auto"/>
            <w:left w:val="none" w:sz="0" w:space="0" w:color="auto"/>
            <w:bottom w:val="none" w:sz="0" w:space="0" w:color="auto"/>
            <w:right w:val="none" w:sz="0" w:space="0" w:color="auto"/>
          </w:divBdr>
          <w:divsChild>
            <w:div w:id="15060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1969">
      <w:bodyDiv w:val="1"/>
      <w:marLeft w:val="0"/>
      <w:marRight w:val="0"/>
      <w:marTop w:val="0"/>
      <w:marBottom w:val="0"/>
      <w:divBdr>
        <w:top w:val="none" w:sz="0" w:space="0" w:color="auto"/>
        <w:left w:val="none" w:sz="0" w:space="0" w:color="auto"/>
        <w:bottom w:val="none" w:sz="0" w:space="0" w:color="auto"/>
        <w:right w:val="none" w:sz="0" w:space="0" w:color="auto"/>
      </w:divBdr>
      <w:divsChild>
        <w:div w:id="1836726854">
          <w:marLeft w:val="0"/>
          <w:marRight w:val="0"/>
          <w:marTop w:val="0"/>
          <w:marBottom w:val="0"/>
          <w:divBdr>
            <w:top w:val="none" w:sz="0" w:space="0" w:color="auto"/>
            <w:left w:val="none" w:sz="0" w:space="0" w:color="auto"/>
            <w:bottom w:val="none" w:sz="0" w:space="0" w:color="auto"/>
            <w:right w:val="none" w:sz="0" w:space="0" w:color="auto"/>
          </w:divBdr>
          <w:divsChild>
            <w:div w:id="1939411236">
              <w:marLeft w:val="0"/>
              <w:marRight w:val="0"/>
              <w:marTop w:val="0"/>
              <w:marBottom w:val="0"/>
              <w:divBdr>
                <w:top w:val="none" w:sz="0" w:space="0" w:color="auto"/>
                <w:left w:val="none" w:sz="0" w:space="0" w:color="auto"/>
                <w:bottom w:val="none" w:sz="0" w:space="0" w:color="auto"/>
                <w:right w:val="none" w:sz="0" w:space="0" w:color="auto"/>
              </w:divBdr>
            </w:div>
            <w:div w:id="667053360">
              <w:marLeft w:val="0"/>
              <w:marRight w:val="0"/>
              <w:marTop w:val="0"/>
              <w:marBottom w:val="0"/>
              <w:divBdr>
                <w:top w:val="none" w:sz="0" w:space="0" w:color="auto"/>
                <w:left w:val="none" w:sz="0" w:space="0" w:color="auto"/>
                <w:bottom w:val="none" w:sz="0" w:space="0" w:color="auto"/>
                <w:right w:val="none" w:sz="0" w:space="0" w:color="auto"/>
              </w:divBdr>
            </w:div>
            <w:div w:id="1977369207">
              <w:marLeft w:val="0"/>
              <w:marRight w:val="0"/>
              <w:marTop w:val="0"/>
              <w:marBottom w:val="0"/>
              <w:divBdr>
                <w:top w:val="none" w:sz="0" w:space="0" w:color="auto"/>
                <w:left w:val="none" w:sz="0" w:space="0" w:color="auto"/>
                <w:bottom w:val="none" w:sz="0" w:space="0" w:color="auto"/>
                <w:right w:val="none" w:sz="0" w:space="0" w:color="auto"/>
              </w:divBdr>
            </w:div>
            <w:div w:id="1863547592">
              <w:marLeft w:val="0"/>
              <w:marRight w:val="0"/>
              <w:marTop w:val="0"/>
              <w:marBottom w:val="0"/>
              <w:divBdr>
                <w:top w:val="none" w:sz="0" w:space="0" w:color="auto"/>
                <w:left w:val="none" w:sz="0" w:space="0" w:color="auto"/>
                <w:bottom w:val="none" w:sz="0" w:space="0" w:color="auto"/>
                <w:right w:val="none" w:sz="0" w:space="0" w:color="auto"/>
              </w:divBdr>
            </w:div>
            <w:div w:id="31735364">
              <w:marLeft w:val="0"/>
              <w:marRight w:val="0"/>
              <w:marTop w:val="0"/>
              <w:marBottom w:val="0"/>
              <w:divBdr>
                <w:top w:val="none" w:sz="0" w:space="0" w:color="auto"/>
                <w:left w:val="none" w:sz="0" w:space="0" w:color="auto"/>
                <w:bottom w:val="none" w:sz="0" w:space="0" w:color="auto"/>
                <w:right w:val="none" w:sz="0" w:space="0" w:color="auto"/>
              </w:divBdr>
            </w:div>
            <w:div w:id="1580560295">
              <w:marLeft w:val="0"/>
              <w:marRight w:val="0"/>
              <w:marTop w:val="0"/>
              <w:marBottom w:val="0"/>
              <w:divBdr>
                <w:top w:val="none" w:sz="0" w:space="0" w:color="auto"/>
                <w:left w:val="none" w:sz="0" w:space="0" w:color="auto"/>
                <w:bottom w:val="none" w:sz="0" w:space="0" w:color="auto"/>
                <w:right w:val="none" w:sz="0" w:space="0" w:color="auto"/>
              </w:divBdr>
            </w:div>
            <w:div w:id="193350090">
              <w:marLeft w:val="0"/>
              <w:marRight w:val="0"/>
              <w:marTop w:val="0"/>
              <w:marBottom w:val="0"/>
              <w:divBdr>
                <w:top w:val="none" w:sz="0" w:space="0" w:color="auto"/>
                <w:left w:val="none" w:sz="0" w:space="0" w:color="auto"/>
                <w:bottom w:val="none" w:sz="0" w:space="0" w:color="auto"/>
                <w:right w:val="none" w:sz="0" w:space="0" w:color="auto"/>
              </w:divBdr>
            </w:div>
            <w:div w:id="1724327137">
              <w:marLeft w:val="0"/>
              <w:marRight w:val="0"/>
              <w:marTop w:val="0"/>
              <w:marBottom w:val="0"/>
              <w:divBdr>
                <w:top w:val="none" w:sz="0" w:space="0" w:color="auto"/>
                <w:left w:val="none" w:sz="0" w:space="0" w:color="auto"/>
                <w:bottom w:val="none" w:sz="0" w:space="0" w:color="auto"/>
                <w:right w:val="none" w:sz="0" w:space="0" w:color="auto"/>
              </w:divBdr>
            </w:div>
            <w:div w:id="1806042607">
              <w:marLeft w:val="0"/>
              <w:marRight w:val="0"/>
              <w:marTop w:val="0"/>
              <w:marBottom w:val="0"/>
              <w:divBdr>
                <w:top w:val="none" w:sz="0" w:space="0" w:color="auto"/>
                <w:left w:val="none" w:sz="0" w:space="0" w:color="auto"/>
                <w:bottom w:val="none" w:sz="0" w:space="0" w:color="auto"/>
                <w:right w:val="none" w:sz="0" w:space="0" w:color="auto"/>
              </w:divBdr>
            </w:div>
            <w:div w:id="628165860">
              <w:marLeft w:val="0"/>
              <w:marRight w:val="0"/>
              <w:marTop w:val="0"/>
              <w:marBottom w:val="0"/>
              <w:divBdr>
                <w:top w:val="none" w:sz="0" w:space="0" w:color="auto"/>
                <w:left w:val="none" w:sz="0" w:space="0" w:color="auto"/>
                <w:bottom w:val="none" w:sz="0" w:space="0" w:color="auto"/>
                <w:right w:val="none" w:sz="0" w:space="0" w:color="auto"/>
              </w:divBdr>
            </w:div>
            <w:div w:id="2842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3866">
      <w:bodyDiv w:val="1"/>
      <w:marLeft w:val="0"/>
      <w:marRight w:val="0"/>
      <w:marTop w:val="0"/>
      <w:marBottom w:val="0"/>
      <w:divBdr>
        <w:top w:val="none" w:sz="0" w:space="0" w:color="auto"/>
        <w:left w:val="none" w:sz="0" w:space="0" w:color="auto"/>
        <w:bottom w:val="none" w:sz="0" w:space="0" w:color="auto"/>
        <w:right w:val="none" w:sz="0" w:space="0" w:color="auto"/>
      </w:divBdr>
      <w:divsChild>
        <w:div w:id="2066685939">
          <w:marLeft w:val="0"/>
          <w:marRight w:val="0"/>
          <w:marTop w:val="0"/>
          <w:marBottom w:val="0"/>
          <w:divBdr>
            <w:top w:val="none" w:sz="0" w:space="0" w:color="auto"/>
            <w:left w:val="none" w:sz="0" w:space="0" w:color="auto"/>
            <w:bottom w:val="none" w:sz="0" w:space="0" w:color="auto"/>
            <w:right w:val="none" w:sz="0" w:space="0" w:color="auto"/>
          </w:divBdr>
          <w:divsChild>
            <w:div w:id="1091589632">
              <w:marLeft w:val="0"/>
              <w:marRight w:val="0"/>
              <w:marTop w:val="0"/>
              <w:marBottom w:val="0"/>
              <w:divBdr>
                <w:top w:val="none" w:sz="0" w:space="0" w:color="auto"/>
                <w:left w:val="none" w:sz="0" w:space="0" w:color="auto"/>
                <w:bottom w:val="none" w:sz="0" w:space="0" w:color="auto"/>
                <w:right w:val="none" w:sz="0" w:space="0" w:color="auto"/>
              </w:divBdr>
            </w:div>
            <w:div w:id="1491554617">
              <w:marLeft w:val="0"/>
              <w:marRight w:val="0"/>
              <w:marTop w:val="0"/>
              <w:marBottom w:val="0"/>
              <w:divBdr>
                <w:top w:val="none" w:sz="0" w:space="0" w:color="auto"/>
                <w:left w:val="none" w:sz="0" w:space="0" w:color="auto"/>
                <w:bottom w:val="none" w:sz="0" w:space="0" w:color="auto"/>
                <w:right w:val="none" w:sz="0" w:space="0" w:color="auto"/>
              </w:divBdr>
            </w:div>
            <w:div w:id="233974919">
              <w:marLeft w:val="0"/>
              <w:marRight w:val="0"/>
              <w:marTop w:val="0"/>
              <w:marBottom w:val="0"/>
              <w:divBdr>
                <w:top w:val="none" w:sz="0" w:space="0" w:color="auto"/>
                <w:left w:val="none" w:sz="0" w:space="0" w:color="auto"/>
                <w:bottom w:val="none" w:sz="0" w:space="0" w:color="auto"/>
                <w:right w:val="none" w:sz="0" w:space="0" w:color="auto"/>
              </w:divBdr>
            </w:div>
            <w:div w:id="13701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3164">
      <w:bodyDiv w:val="1"/>
      <w:marLeft w:val="0"/>
      <w:marRight w:val="0"/>
      <w:marTop w:val="0"/>
      <w:marBottom w:val="0"/>
      <w:divBdr>
        <w:top w:val="none" w:sz="0" w:space="0" w:color="auto"/>
        <w:left w:val="none" w:sz="0" w:space="0" w:color="auto"/>
        <w:bottom w:val="none" w:sz="0" w:space="0" w:color="auto"/>
        <w:right w:val="none" w:sz="0" w:space="0" w:color="auto"/>
      </w:divBdr>
      <w:divsChild>
        <w:div w:id="946428532">
          <w:marLeft w:val="0"/>
          <w:marRight w:val="0"/>
          <w:marTop w:val="0"/>
          <w:marBottom w:val="0"/>
          <w:divBdr>
            <w:top w:val="none" w:sz="0" w:space="0" w:color="auto"/>
            <w:left w:val="none" w:sz="0" w:space="0" w:color="auto"/>
            <w:bottom w:val="none" w:sz="0" w:space="0" w:color="auto"/>
            <w:right w:val="none" w:sz="0" w:space="0" w:color="auto"/>
          </w:divBdr>
          <w:divsChild>
            <w:div w:id="2105875826">
              <w:marLeft w:val="0"/>
              <w:marRight w:val="0"/>
              <w:marTop w:val="0"/>
              <w:marBottom w:val="0"/>
              <w:divBdr>
                <w:top w:val="none" w:sz="0" w:space="0" w:color="auto"/>
                <w:left w:val="none" w:sz="0" w:space="0" w:color="auto"/>
                <w:bottom w:val="none" w:sz="0" w:space="0" w:color="auto"/>
                <w:right w:val="none" w:sz="0" w:space="0" w:color="auto"/>
              </w:divBdr>
            </w:div>
            <w:div w:id="812986373">
              <w:marLeft w:val="0"/>
              <w:marRight w:val="0"/>
              <w:marTop w:val="0"/>
              <w:marBottom w:val="0"/>
              <w:divBdr>
                <w:top w:val="none" w:sz="0" w:space="0" w:color="auto"/>
                <w:left w:val="none" w:sz="0" w:space="0" w:color="auto"/>
                <w:bottom w:val="none" w:sz="0" w:space="0" w:color="auto"/>
                <w:right w:val="none" w:sz="0" w:space="0" w:color="auto"/>
              </w:divBdr>
            </w:div>
            <w:div w:id="12414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13086">
      <w:bodyDiv w:val="1"/>
      <w:marLeft w:val="0"/>
      <w:marRight w:val="0"/>
      <w:marTop w:val="0"/>
      <w:marBottom w:val="0"/>
      <w:divBdr>
        <w:top w:val="none" w:sz="0" w:space="0" w:color="auto"/>
        <w:left w:val="none" w:sz="0" w:space="0" w:color="auto"/>
        <w:bottom w:val="none" w:sz="0" w:space="0" w:color="auto"/>
        <w:right w:val="none" w:sz="0" w:space="0" w:color="auto"/>
      </w:divBdr>
      <w:divsChild>
        <w:div w:id="1053891164">
          <w:marLeft w:val="0"/>
          <w:marRight w:val="0"/>
          <w:marTop w:val="0"/>
          <w:marBottom w:val="0"/>
          <w:divBdr>
            <w:top w:val="none" w:sz="0" w:space="0" w:color="auto"/>
            <w:left w:val="none" w:sz="0" w:space="0" w:color="auto"/>
            <w:bottom w:val="none" w:sz="0" w:space="0" w:color="auto"/>
            <w:right w:val="none" w:sz="0" w:space="0" w:color="auto"/>
          </w:divBdr>
          <w:divsChild>
            <w:div w:id="3153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77743">
      <w:bodyDiv w:val="1"/>
      <w:marLeft w:val="0"/>
      <w:marRight w:val="0"/>
      <w:marTop w:val="0"/>
      <w:marBottom w:val="0"/>
      <w:divBdr>
        <w:top w:val="none" w:sz="0" w:space="0" w:color="auto"/>
        <w:left w:val="none" w:sz="0" w:space="0" w:color="auto"/>
        <w:bottom w:val="none" w:sz="0" w:space="0" w:color="auto"/>
        <w:right w:val="none" w:sz="0" w:space="0" w:color="auto"/>
      </w:divBdr>
      <w:divsChild>
        <w:div w:id="501161998">
          <w:marLeft w:val="0"/>
          <w:marRight w:val="0"/>
          <w:marTop w:val="0"/>
          <w:marBottom w:val="0"/>
          <w:divBdr>
            <w:top w:val="none" w:sz="0" w:space="0" w:color="auto"/>
            <w:left w:val="none" w:sz="0" w:space="0" w:color="auto"/>
            <w:bottom w:val="none" w:sz="0" w:space="0" w:color="auto"/>
            <w:right w:val="none" w:sz="0" w:space="0" w:color="auto"/>
          </w:divBdr>
          <w:divsChild>
            <w:div w:id="5258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0170">
      <w:bodyDiv w:val="1"/>
      <w:marLeft w:val="0"/>
      <w:marRight w:val="0"/>
      <w:marTop w:val="0"/>
      <w:marBottom w:val="0"/>
      <w:divBdr>
        <w:top w:val="none" w:sz="0" w:space="0" w:color="auto"/>
        <w:left w:val="none" w:sz="0" w:space="0" w:color="auto"/>
        <w:bottom w:val="none" w:sz="0" w:space="0" w:color="auto"/>
        <w:right w:val="none" w:sz="0" w:space="0" w:color="auto"/>
      </w:divBdr>
      <w:divsChild>
        <w:div w:id="1712418395">
          <w:marLeft w:val="0"/>
          <w:marRight w:val="0"/>
          <w:marTop w:val="0"/>
          <w:marBottom w:val="0"/>
          <w:divBdr>
            <w:top w:val="none" w:sz="0" w:space="0" w:color="auto"/>
            <w:left w:val="none" w:sz="0" w:space="0" w:color="auto"/>
            <w:bottom w:val="none" w:sz="0" w:space="0" w:color="auto"/>
            <w:right w:val="none" w:sz="0" w:space="0" w:color="auto"/>
          </w:divBdr>
          <w:divsChild>
            <w:div w:id="645858475">
              <w:marLeft w:val="0"/>
              <w:marRight w:val="0"/>
              <w:marTop w:val="0"/>
              <w:marBottom w:val="0"/>
              <w:divBdr>
                <w:top w:val="none" w:sz="0" w:space="0" w:color="auto"/>
                <w:left w:val="none" w:sz="0" w:space="0" w:color="auto"/>
                <w:bottom w:val="none" w:sz="0" w:space="0" w:color="auto"/>
                <w:right w:val="none" w:sz="0" w:space="0" w:color="auto"/>
              </w:divBdr>
            </w:div>
            <w:div w:id="811098675">
              <w:marLeft w:val="0"/>
              <w:marRight w:val="0"/>
              <w:marTop w:val="0"/>
              <w:marBottom w:val="0"/>
              <w:divBdr>
                <w:top w:val="none" w:sz="0" w:space="0" w:color="auto"/>
                <w:left w:val="none" w:sz="0" w:space="0" w:color="auto"/>
                <w:bottom w:val="none" w:sz="0" w:space="0" w:color="auto"/>
                <w:right w:val="none" w:sz="0" w:space="0" w:color="auto"/>
              </w:divBdr>
            </w:div>
            <w:div w:id="1938173653">
              <w:marLeft w:val="0"/>
              <w:marRight w:val="0"/>
              <w:marTop w:val="0"/>
              <w:marBottom w:val="0"/>
              <w:divBdr>
                <w:top w:val="none" w:sz="0" w:space="0" w:color="auto"/>
                <w:left w:val="none" w:sz="0" w:space="0" w:color="auto"/>
                <w:bottom w:val="none" w:sz="0" w:space="0" w:color="auto"/>
                <w:right w:val="none" w:sz="0" w:space="0" w:color="auto"/>
              </w:divBdr>
            </w:div>
            <w:div w:id="6296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5584">
      <w:bodyDiv w:val="1"/>
      <w:marLeft w:val="0"/>
      <w:marRight w:val="0"/>
      <w:marTop w:val="0"/>
      <w:marBottom w:val="0"/>
      <w:divBdr>
        <w:top w:val="none" w:sz="0" w:space="0" w:color="auto"/>
        <w:left w:val="none" w:sz="0" w:space="0" w:color="auto"/>
        <w:bottom w:val="none" w:sz="0" w:space="0" w:color="auto"/>
        <w:right w:val="none" w:sz="0" w:space="0" w:color="auto"/>
      </w:divBdr>
      <w:divsChild>
        <w:div w:id="851533015">
          <w:marLeft w:val="0"/>
          <w:marRight w:val="0"/>
          <w:marTop w:val="0"/>
          <w:marBottom w:val="0"/>
          <w:divBdr>
            <w:top w:val="none" w:sz="0" w:space="0" w:color="auto"/>
            <w:left w:val="none" w:sz="0" w:space="0" w:color="auto"/>
            <w:bottom w:val="none" w:sz="0" w:space="0" w:color="auto"/>
            <w:right w:val="none" w:sz="0" w:space="0" w:color="auto"/>
          </w:divBdr>
          <w:divsChild>
            <w:div w:id="1047728577">
              <w:marLeft w:val="0"/>
              <w:marRight w:val="0"/>
              <w:marTop w:val="0"/>
              <w:marBottom w:val="0"/>
              <w:divBdr>
                <w:top w:val="none" w:sz="0" w:space="0" w:color="auto"/>
                <w:left w:val="none" w:sz="0" w:space="0" w:color="auto"/>
                <w:bottom w:val="none" w:sz="0" w:space="0" w:color="auto"/>
                <w:right w:val="none" w:sz="0" w:space="0" w:color="auto"/>
              </w:divBdr>
            </w:div>
            <w:div w:id="914240181">
              <w:marLeft w:val="0"/>
              <w:marRight w:val="0"/>
              <w:marTop w:val="0"/>
              <w:marBottom w:val="0"/>
              <w:divBdr>
                <w:top w:val="none" w:sz="0" w:space="0" w:color="auto"/>
                <w:left w:val="none" w:sz="0" w:space="0" w:color="auto"/>
                <w:bottom w:val="none" w:sz="0" w:space="0" w:color="auto"/>
                <w:right w:val="none" w:sz="0" w:space="0" w:color="auto"/>
              </w:divBdr>
            </w:div>
            <w:div w:id="1430658552">
              <w:marLeft w:val="0"/>
              <w:marRight w:val="0"/>
              <w:marTop w:val="0"/>
              <w:marBottom w:val="0"/>
              <w:divBdr>
                <w:top w:val="none" w:sz="0" w:space="0" w:color="auto"/>
                <w:left w:val="none" w:sz="0" w:space="0" w:color="auto"/>
                <w:bottom w:val="none" w:sz="0" w:space="0" w:color="auto"/>
                <w:right w:val="none" w:sz="0" w:space="0" w:color="auto"/>
              </w:divBdr>
            </w:div>
            <w:div w:id="1329405684">
              <w:marLeft w:val="0"/>
              <w:marRight w:val="0"/>
              <w:marTop w:val="0"/>
              <w:marBottom w:val="0"/>
              <w:divBdr>
                <w:top w:val="none" w:sz="0" w:space="0" w:color="auto"/>
                <w:left w:val="none" w:sz="0" w:space="0" w:color="auto"/>
                <w:bottom w:val="none" w:sz="0" w:space="0" w:color="auto"/>
                <w:right w:val="none" w:sz="0" w:space="0" w:color="auto"/>
              </w:divBdr>
            </w:div>
            <w:div w:id="208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5522">
      <w:bodyDiv w:val="1"/>
      <w:marLeft w:val="0"/>
      <w:marRight w:val="0"/>
      <w:marTop w:val="0"/>
      <w:marBottom w:val="0"/>
      <w:divBdr>
        <w:top w:val="none" w:sz="0" w:space="0" w:color="auto"/>
        <w:left w:val="none" w:sz="0" w:space="0" w:color="auto"/>
        <w:bottom w:val="none" w:sz="0" w:space="0" w:color="auto"/>
        <w:right w:val="none" w:sz="0" w:space="0" w:color="auto"/>
      </w:divBdr>
      <w:divsChild>
        <w:div w:id="852841743">
          <w:marLeft w:val="0"/>
          <w:marRight w:val="0"/>
          <w:marTop w:val="0"/>
          <w:marBottom w:val="0"/>
          <w:divBdr>
            <w:top w:val="none" w:sz="0" w:space="0" w:color="auto"/>
            <w:left w:val="none" w:sz="0" w:space="0" w:color="auto"/>
            <w:bottom w:val="none" w:sz="0" w:space="0" w:color="auto"/>
            <w:right w:val="none" w:sz="0" w:space="0" w:color="auto"/>
          </w:divBdr>
          <w:divsChild>
            <w:div w:id="9231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2819">
      <w:bodyDiv w:val="1"/>
      <w:marLeft w:val="0"/>
      <w:marRight w:val="0"/>
      <w:marTop w:val="0"/>
      <w:marBottom w:val="0"/>
      <w:divBdr>
        <w:top w:val="none" w:sz="0" w:space="0" w:color="auto"/>
        <w:left w:val="none" w:sz="0" w:space="0" w:color="auto"/>
        <w:bottom w:val="none" w:sz="0" w:space="0" w:color="auto"/>
        <w:right w:val="none" w:sz="0" w:space="0" w:color="auto"/>
      </w:divBdr>
      <w:divsChild>
        <w:div w:id="1286036735">
          <w:marLeft w:val="0"/>
          <w:marRight w:val="0"/>
          <w:marTop w:val="0"/>
          <w:marBottom w:val="0"/>
          <w:divBdr>
            <w:top w:val="none" w:sz="0" w:space="0" w:color="auto"/>
            <w:left w:val="none" w:sz="0" w:space="0" w:color="auto"/>
            <w:bottom w:val="none" w:sz="0" w:space="0" w:color="auto"/>
            <w:right w:val="none" w:sz="0" w:space="0" w:color="auto"/>
          </w:divBdr>
          <w:divsChild>
            <w:div w:id="390688234">
              <w:marLeft w:val="0"/>
              <w:marRight w:val="0"/>
              <w:marTop w:val="0"/>
              <w:marBottom w:val="0"/>
              <w:divBdr>
                <w:top w:val="none" w:sz="0" w:space="0" w:color="auto"/>
                <w:left w:val="none" w:sz="0" w:space="0" w:color="auto"/>
                <w:bottom w:val="none" w:sz="0" w:space="0" w:color="auto"/>
                <w:right w:val="none" w:sz="0" w:space="0" w:color="auto"/>
              </w:divBdr>
            </w:div>
            <w:div w:id="1688479464">
              <w:marLeft w:val="0"/>
              <w:marRight w:val="0"/>
              <w:marTop w:val="0"/>
              <w:marBottom w:val="0"/>
              <w:divBdr>
                <w:top w:val="none" w:sz="0" w:space="0" w:color="auto"/>
                <w:left w:val="none" w:sz="0" w:space="0" w:color="auto"/>
                <w:bottom w:val="none" w:sz="0" w:space="0" w:color="auto"/>
                <w:right w:val="none" w:sz="0" w:space="0" w:color="auto"/>
              </w:divBdr>
            </w:div>
            <w:div w:id="79844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3601">
      <w:bodyDiv w:val="1"/>
      <w:marLeft w:val="0"/>
      <w:marRight w:val="0"/>
      <w:marTop w:val="0"/>
      <w:marBottom w:val="0"/>
      <w:divBdr>
        <w:top w:val="none" w:sz="0" w:space="0" w:color="auto"/>
        <w:left w:val="none" w:sz="0" w:space="0" w:color="auto"/>
        <w:bottom w:val="none" w:sz="0" w:space="0" w:color="auto"/>
        <w:right w:val="none" w:sz="0" w:space="0" w:color="auto"/>
      </w:divBdr>
      <w:divsChild>
        <w:div w:id="703408717">
          <w:marLeft w:val="0"/>
          <w:marRight w:val="0"/>
          <w:marTop w:val="0"/>
          <w:marBottom w:val="0"/>
          <w:divBdr>
            <w:top w:val="none" w:sz="0" w:space="0" w:color="auto"/>
            <w:left w:val="none" w:sz="0" w:space="0" w:color="auto"/>
            <w:bottom w:val="none" w:sz="0" w:space="0" w:color="auto"/>
            <w:right w:val="none" w:sz="0" w:space="0" w:color="auto"/>
          </w:divBdr>
          <w:divsChild>
            <w:div w:id="3569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2539">
      <w:bodyDiv w:val="1"/>
      <w:marLeft w:val="0"/>
      <w:marRight w:val="0"/>
      <w:marTop w:val="0"/>
      <w:marBottom w:val="0"/>
      <w:divBdr>
        <w:top w:val="none" w:sz="0" w:space="0" w:color="auto"/>
        <w:left w:val="none" w:sz="0" w:space="0" w:color="auto"/>
        <w:bottom w:val="none" w:sz="0" w:space="0" w:color="auto"/>
        <w:right w:val="none" w:sz="0" w:space="0" w:color="auto"/>
      </w:divBdr>
      <w:divsChild>
        <w:div w:id="1079447495">
          <w:marLeft w:val="0"/>
          <w:marRight w:val="0"/>
          <w:marTop w:val="0"/>
          <w:marBottom w:val="0"/>
          <w:divBdr>
            <w:top w:val="none" w:sz="0" w:space="0" w:color="auto"/>
            <w:left w:val="none" w:sz="0" w:space="0" w:color="auto"/>
            <w:bottom w:val="none" w:sz="0" w:space="0" w:color="auto"/>
            <w:right w:val="none" w:sz="0" w:space="0" w:color="auto"/>
          </w:divBdr>
          <w:divsChild>
            <w:div w:id="1214150389">
              <w:marLeft w:val="0"/>
              <w:marRight w:val="0"/>
              <w:marTop w:val="0"/>
              <w:marBottom w:val="0"/>
              <w:divBdr>
                <w:top w:val="none" w:sz="0" w:space="0" w:color="auto"/>
                <w:left w:val="none" w:sz="0" w:space="0" w:color="auto"/>
                <w:bottom w:val="none" w:sz="0" w:space="0" w:color="auto"/>
                <w:right w:val="none" w:sz="0" w:space="0" w:color="auto"/>
              </w:divBdr>
            </w:div>
            <w:div w:id="860122631">
              <w:marLeft w:val="0"/>
              <w:marRight w:val="0"/>
              <w:marTop w:val="0"/>
              <w:marBottom w:val="0"/>
              <w:divBdr>
                <w:top w:val="none" w:sz="0" w:space="0" w:color="auto"/>
                <w:left w:val="none" w:sz="0" w:space="0" w:color="auto"/>
                <w:bottom w:val="none" w:sz="0" w:space="0" w:color="auto"/>
                <w:right w:val="none" w:sz="0" w:space="0" w:color="auto"/>
              </w:divBdr>
            </w:div>
            <w:div w:id="894125390">
              <w:marLeft w:val="0"/>
              <w:marRight w:val="0"/>
              <w:marTop w:val="0"/>
              <w:marBottom w:val="0"/>
              <w:divBdr>
                <w:top w:val="none" w:sz="0" w:space="0" w:color="auto"/>
                <w:left w:val="none" w:sz="0" w:space="0" w:color="auto"/>
                <w:bottom w:val="none" w:sz="0" w:space="0" w:color="auto"/>
                <w:right w:val="none" w:sz="0" w:space="0" w:color="auto"/>
              </w:divBdr>
            </w:div>
            <w:div w:id="16431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2624">
      <w:bodyDiv w:val="1"/>
      <w:marLeft w:val="0"/>
      <w:marRight w:val="0"/>
      <w:marTop w:val="0"/>
      <w:marBottom w:val="0"/>
      <w:divBdr>
        <w:top w:val="none" w:sz="0" w:space="0" w:color="auto"/>
        <w:left w:val="none" w:sz="0" w:space="0" w:color="auto"/>
        <w:bottom w:val="none" w:sz="0" w:space="0" w:color="auto"/>
        <w:right w:val="none" w:sz="0" w:space="0" w:color="auto"/>
      </w:divBdr>
    </w:div>
    <w:div w:id="1782720555">
      <w:bodyDiv w:val="1"/>
      <w:marLeft w:val="0"/>
      <w:marRight w:val="0"/>
      <w:marTop w:val="0"/>
      <w:marBottom w:val="0"/>
      <w:divBdr>
        <w:top w:val="none" w:sz="0" w:space="0" w:color="auto"/>
        <w:left w:val="none" w:sz="0" w:space="0" w:color="auto"/>
        <w:bottom w:val="none" w:sz="0" w:space="0" w:color="auto"/>
        <w:right w:val="none" w:sz="0" w:space="0" w:color="auto"/>
      </w:divBdr>
      <w:divsChild>
        <w:div w:id="683435942">
          <w:marLeft w:val="0"/>
          <w:marRight w:val="0"/>
          <w:marTop w:val="0"/>
          <w:marBottom w:val="0"/>
          <w:divBdr>
            <w:top w:val="none" w:sz="0" w:space="0" w:color="auto"/>
            <w:left w:val="none" w:sz="0" w:space="0" w:color="auto"/>
            <w:bottom w:val="none" w:sz="0" w:space="0" w:color="auto"/>
            <w:right w:val="none" w:sz="0" w:space="0" w:color="auto"/>
          </w:divBdr>
          <w:divsChild>
            <w:div w:id="1128664876">
              <w:marLeft w:val="0"/>
              <w:marRight w:val="0"/>
              <w:marTop w:val="0"/>
              <w:marBottom w:val="0"/>
              <w:divBdr>
                <w:top w:val="none" w:sz="0" w:space="0" w:color="auto"/>
                <w:left w:val="none" w:sz="0" w:space="0" w:color="auto"/>
                <w:bottom w:val="none" w:sz="0" w:space="0" w:color="auto"/>
                <w:right w:val="none" w:sz="0" w:space="0" w:color="auto"/>
              </w:divBdr>
            </w:div>
            <w:div w:id="422383031">
              <w:marLeft w:val="0"/>
              <w:marRight w:val="0"/>
              <w:marTop w:val="0"/>
              <w:marBottom w:val="0"/>
              <w:divBdr>
                <w:top w:val="none" w:sz="0" w:space="0" w:color="auto"/>
                <w:left w:val="none" w:sz="0" w:space="0" w:color="auto"/>
                <w:bottom w:val="none" w:sz="0" w:space="0" w:color="auto"/>
                <w:right w:val="none" w:sz="0" w:space="0" w:color="auto"/>
              </w:divBdr>
            </w:div>
            <w:div w:id="1037893928">
              <w:marLeft w:val="0"/>
              <w:marRight w:val="0"/>
              <w:marTop w:val="0"/>
              <w:marBottom w:val="0"/>
              <w:divBdr>
                <w:top w:val="none" w:sz="0" w:space="0" w:color="auto"/>
                <w:left w:val="none" w:sz="0" w:space="0" w:color="auto"/>
                <w:bottom w:val="none" w:sz="0" w:space="0" w:color="auto"/>
                <w:right w:val="none" w:sz="0" w:space="0" w:color="auto"/>
              </w:divBdr>
            </w:div>
            <w:div w:id="1719818334">
              <w:marLeft w:val="0"/>
              <w:marRight w:val="0"/>
              <w:marTop w:val="0"/>
              <w:marBottom w:val="0"/>
              <w:divBdr>
                <w:top w:val="none" w:sz="0" w:space="0" w:color="auto"/>
                <w:left w:val="none" w:sz="0" w:space="0" w:color="auto"/>
                <w:bottom w:val="none" w:sz="0" w:space="0" w:color="auto"/>
                <w:right w:val="none" w:sz="0" w:space="0" w:color="auto"/>
              </w:divBdr>
            </w:div>
            <w:div w:id="684786793">
              <w:marLeft w:val="0"/>
              <w:marRight w:val="0"/>
              <w:marTop w:val="0"/>
              <w:marBottom w:val="0"/>
              <w:divBdr>
                <w:top w:val="none" w:sz="0" w:space="0" w:color="auto"/>
                <w:left w:val="none" w:sz="0" w:space="0" w:color="auto"/>
                <w:bottom w:val="none" w:sz="0" w:space="0" w:color="auto"/>
                <w:right w:val="none" w:sz="0" w:space="0" w:color="auto"/>
              </w:divBdr>
            </w:div>
            <w:div w:id="1223565224">
              <w:marLeft w:val="0"/>
              <w:marRight w:val="0"/>
              <w:marTop w:val="0"/>
              <w:marBottom w:val="0"/>
              <w:divBdr>
                <w:top w:val="none" w:sz="0" w:space="0" w:color="auto"/>
                <w:left w:val="none" w:sz="0" w:space="0" w:color="auto"/>
                <w:bottom w:val="none" w:sz="0" w:space="0" w:color="auto"/>
                <w:right w:val="none" w:sz="0" w:space="0" w:color="auto"/>
              </w:divBdr>
            </w:div>
            <w:div w:id="223953834">
              <w:marLeft w:val="0"/>
              <w:marRight w:val="0"/>
              <w:marTop w:val="0"/>
              <w:marBottom w:val="0"/>
              <w:divBdr>
                <w:top w:val="none" w:sz="0" w:space="0" w:color="auto"/>
                <w:left w:val="none" w:sz="0" w:space="0" w:color="auto"/>
                <w:bottom w:val="none" w:sz="0" w:space="0" w:color="auto"/>
                <w:right w:val="none" w:sz="0" w:space="0" w:color="auto"/>
              </w:divBdr>
            </w:div>
            <w:div w:id="16627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7599">
      <w:bodyDiv w:val="1"/>
      <w:marLeft w:val="0"/>
      <w:marRight w:val="0"/>
      <w:marTop w:val="0"/>
      <w:marBottom w:val="0"/>
      <w:divBdr>
        <w:top w:val="none" w:sz="0" w:space="0" w:color="auto"/>
        <w:left w:val="none" w:sz="0" w:space="0" w:color="auto"/>
        <w:bottom w:val="none" w:sz="0" w:space="0" w:color="auto"/>
        <w:right w:val="none" w:sz="0" w:space="0" w:color="auto"/>
      </w:divBdr>
      <w:divsChild>
        <w:div w:id="16398242">
          <w:marLeft w:val="0"/>
          <w:marRight w:val="0"/>
          <w:marTop w:val="0"/>
          <w:marBottom w:val="0"/>
          <w:divBdr>
            <w:top w:val="none" w:sz="0" w:space="0" w:color="auto"/>
            <w:left w:val="none" w:sz="0" w:space="0" w:color="auto"/>
            <w:bottom w:val="none" w:sz="0" w:space="0" w:color="auto"/>
            <w:right w:val="none" w:sz="0" w:space="0" w:color="auto"/>
          </w:divBdr>
          <w:divsChild>
            <w:div w:id="60178173">
              <w:marLeft w:val="0"/>
              <w:marRight w:val="0"/>
              <w:marTop w:val="0"/>
              <w:marBottom w:val="0"/>
              <w:divBdr>
                <w:top w:val="none" w:sz="0" w:space="0" w:color="auto"/>
                <w:left w:val="none" w:sz="0" w:space="0" w:color="auto"/>
                <w:bottom w:val="none" w:sz="0" w:space="0" w:color="auto"/>
                <w:right w:val="none" w:sz="0" w:space="0" w:color="auto"/>
              </w:divBdr>
            </w:div>
            <w:div w:id="243953552">
              <w:marLeft w:val="0"/>
              <w:marRight w:val="0"/>
              <w:marTop w:val="0"/>
              <w:marBottom w:val="0"/>
              <w:divBdr>
                <w:top w:val="none" w:sz="0" w:space="0" w:color="auto"/>
                <w:left w:val="none" w:sz="0" w:space="0" w:color="auto"/>
                <w:bottom w:val="none" w:sz="0" w:space="0" w:color="auto"/>
                <w:right w:val="none" w:sz="0" w:space="0" w:color="auto"/>
              </w:divBdr>
            </w:div>
            <w:div w:id="113209296">
              <w:marLeft w:val="0"/>
              <w:marRight w:val="0"/>
              <w:marTop w:val="0"/>
              <w:marBottom w:val="0"/>
              <w:divBdr>
                <w:top w:val="none" w:sz="0" w:space="0" w:color="auto"/>
                <w:left w:val="none" w:sz="0" w:space="0" w:color="auto"/>
                <w:bottom w:val="none" w:sz="0" w:space="0" w:color="auto"/>
                <w:right w:val="none" w:sz="0" w:space="0" w:color="auto"/>
              </w:divBdr>
            </w:div>
            <w:div w:id="8895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40658">
      <w:bodyDiv w:val="1"/>
      <w:marLeft w:val="0"/>
      <w:marRight w:val="0"/>
      <w:marTop w:val="0"/>
      <w:marBottom w:val="0"/>
      <w:divBdr>
        <w:top w:val="none" w:sz="0" w:space="0" w:color="auto"/>
        <w:left w:val="none" w:sz="0" w:space="0" w:color="auto"/>
        <w:bottom w:val="none" w:sz="0" w:space="0" w:color="auto"/>
        <w:right w:val="none" w:sz="0" w:space="0" w:color="auto"/>
      </w:divBdr>
      <w:divsChild>
        <w:div w:id="2095585948">
          <w:marLeft w:val="0"/>
          <w:marRight w:val="0"/>
          <w:marTop w:val="0"/>
          <w:marBottom w:val="0"/>
          <w:divBdr>
            <w:top w:val="none" w:sz="0" w:space="0" w:color="auto"/>
            <w:left w:val="none" w:sz="0" w:space="0" w:color="auto"/>
            <w:bottom w:val="none" w:sz="0" w:space="0" w:color="auto"/>
            <w:right w:val="none" w:sz="0" w:space="0" w:color="auto"/>
          </w:divBdr>
          <w:divsChild>
            <w:div w:id="1066681485">
              <w:marLeft w:val="0"/>
              <w:marRight w:val="0"/>
              <w:marTop w:val="0"/>
              <w:marBottom w:val="0"/>
              <w:divBdr>
                <w:top w:val="none" w:sz="0" w:space="0" w:color="auto"/>
                <w:left w:val="none" w:sz="0" w:space="0" w:color="auto"/>
                <w:bottom w:val="none" w:sz="0" w:space="0" w:color="auto"/>
                <w:right w:val="none" w:sz="0" w:space="0" w:color="auto"/>
              </w:divBdr>
            </w:div>
            <w:div w:id="2098938132">
              <w:marLeft w:val="0"/>
              <w:marRight w:val="0"/>
              <w:marTop w:val="0"/>
              <w:marBottom w:val="0"/>
              <w:divBdr>
                <w:top w:val="none" w:sz="0" w:space="0" w:color="auto"/>
                <w:left w:val="none" w:sz="0" w:space="0" w:color="auto"/>
                <w:bottom w:val="none" w:sz="0" w:space="0" w:color="auto"/>
                <w:right w:val="none" w:sz="0" w:space="0" w:color="auto"/>
              </w:divBdr>
            </w:div>
            <w:div w:id="1171800303">
              <w:marLeft w:val="0"/>
              <w:marRight w:val="0"/>
              <w:marTop w:val="0"/>
              <w:marBottom w:val="0"/>
              <w:divBdr>
                <w:top w:val="none" w:sz="0" w:space="0" w:color="auto"/>
                <w:left w:val="none" w:sz="0" w:space="0" w:color="auto"/>
                <w:bottom w:val="none" w:sz="0" w:space="0" w:color="auto"/>
                <w:right w:val="none" w:sz="0" w:space="0" w:color="auto"/>
              </w:divBdr>
            </w:div>
            <w:div w:id="5353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118">
      <w:bodyDiv w:val="1"/>
      <w:marLeft w:val="0"/>
      <w:marRight w:val="0"/>
      <w:marTop w:val="0"/>
      <w:marBottom w:val="0"/>
      <w:divBdr>
        <w:top w:val="none" w:sz="0" w:space="0" w:color="auto"/>
        <w:left w:val="none" w:sz="0" w:space="0" w:color="auto"/>
        <w:bottom w:val="none" w:sz="0" w:space="0" w:color="auto"/>
        <w:right w:val="none" w:sz="0" w:space="0" w:color="auto"/>
      </w:divBdr>
      <w:divsChild>
        <w:div w:id="1415056604">
          <w:marLeft w:val="0"/>
          <w:marRight w:val="0"/>
          <w:marTop w:val="0"/>
          <w:marBottom w:val="0"/>
          <w:divBdr>
            <w:top w:val="none" w:sz="0" w:space="0" w:color="auto"/>
            <w:left w:val="none" w:sz="0" w:space="0" w:color="auto"/>
            <w:bottom w:val="none" w:sz="0" w:space="0" w:color="auto"/>
            <w:right w:val="none" w:sz="0" w:space="0" w:color="auto"/>
          </w:divBdr>
          <w:divsChild>
            <w:div w:id="103392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5598">
      <w:bodyDiv w:val="1"/>
      <w:marLeft w:val="0"/>
      <w:marRight w:val="0"/>
      <w:marTop w:val="0"/>
      <w:marBottom w:val="0"/>
      <w:divBdr>
        <w:top w:val="none" w:sz="0" w:space="0" w:color="auto"/>
        <w:left w:val="none" w:sz="0" w:space="0" w:color="auto"/>
        <w:bottom w:val="none" w:sz="0" w:space="0" w:color="auto"/>
        <w:right w:val="none" w:sz="0" w:space="0" w:color="auto"/>
      </w:divBdr>
      <w:divsChild>
        <w:div w:id="982849410">
          <w:marLeft w:val="0"/>
          <w:marRight w:val="0"/>
          <w:marTop w:val="0"/>
          <w:marBottom w:val="0"/>
          <w:divBdr>
            <w:top w:val="none" w:sz="0" w:space="0" w:color="auto"/>
            <w:left w:val="none" w:sz="0" w:space="0" w:color="auto"/>
            <w:bottom w:val="none" w:sz="0" w:space="0" w:color="auto"/>
            <w:right w:val="none" w:sz="0" w:space="0" w:color="auto"/>
          </w:divBdr>
          <w:divsChild>
            <w:div w:id="108075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1779">
      <w:bodyDiv w:val="1"/>
      <w:marLeft w:val="0"/>
      <w:marRight w:val="0"/>
      <w:marTop w:val="0"/>
      <w:marBottom w:val="0"/>
      <w:divBdr>
        <w:top w:val="none" w:sz="0" w:space="0" w:color="auto"/>
        <w:left w:val="none" w:sz="0" w:space="0" w:color="auto"/>
        <w:bottom w:val="none" w:sz="0" w:space="0" w:color="auto"/>
        <w:right w:val="none" w:sz="0" w:space="0" w:color="auto"/>
      </w:divBdr>
      <w:divsChild>
        <w:div w:id="1655832899">
          <w:marLeft w:val="0"/>
          <w:marRight w:val="0"/>
          <w:marTop w:val="0"/>
          <w:marBottom w:val="0"/>
          <w:divBdr>
            <w:top w:val="none" w:sz="0" w:space="0" w:color="auto"/>
            <w:left w:val="none" w:sz="0" w:space="0" w:color="auto"/>
            <w:bottom w:val="none" w:sz="0" w:space="0" w:color="auto"/>
            <w:right w:val="none" w:sz="0" w:space="0" w:color="auto"/>
          </w:divBdr>
          <w:divsChild>
            <w:div w:id="1177159898">
              <w:marLeft w:val="0"/>
              <w:marRight w:val="0"/>
              <w:marTop w:val="0"/>
              <w:marBottom w:val="0"/>
              <w:divBdr>
                <w:top w:val="none" w:sz="0" w:space="0" w:color="auto"/>
                <w:left w:val="none" w:sz="0" w:space="0" w:color="auto"/>
                <w:bottom w:val="none" w:sz="0" w:space="0" w:color="auto"/>
                <w:right w:val="none" w:sz="0" w:space="0" w:color="auto"/>
              </w:divBdr>
            </w:div>
            <w:div w:id="692877627">
              <w:marLeft w:val="0"/>
              <w:marRight w:val="0"/>
              <w:marTop w:val="0"/>
              <w:marBottom w:val="0"/>
              <w:divBdr>
                <w:top w:val="none" w:sz="0" w:space="0" w:color="auto"/>
                <w:left w:val="none" w:sz="0" w:space="0" w:color="auto"/>
                <w:bottom w:val="none" w:sz="0" w:space="0" w:color="auto"/>
                <w:right w:val="none" w:sz="0" w:space="0" w:color="auto"/>
              </w:divBdr>
            </w:div>
            <w:div w:id="574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51329">
      <w:bodyDiv w:val="1"/>
      <w:marLeft w:val="0"/>
      <w:marRight w:val="0"/>
      <w:marTop w:val="0"/>
      <w:marBottom w:val="0"/>
      <w:divBdr>
        <w:top w:val="none" w:sz="0" w:space="0" w:color="auto"/>
        <w:left w:val="none" w:sz="0" w:space="0" w:color="auto"/>
        <w:bottom w:val="none" w:sz="0" w:space="0" w:color="auto"/>
        <w:right w:val="none" w:sz="0" w:space="0" w:color="auto"/>
      </w:divBdr>
      <w:divsChild>
        <w:div w:id="1078287870">
          <w:marLeft w:val="0"/>
          <w:marRight w:val="0"/>
          <w:marTop w:val="0"/>
          <w:marBottom w:val="0"/>
          <w:divBdr>
            <w:top w:val="none" w:sz="0" w:space="0" w:color="auto"/>
            <w:left w:val="none" w:sz="0" w:space="0" w:color="auto"/>
            <w:bottom w:val="none" w:sz="0" w:space="0" w:color="auto"/>
            <w:right w:val="none" w:sz="0" w:space="0" w:color="auto"/>
          </w:divBdr>
          <w:divsChild>
            <w:div w:id="11632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71699">
      <w:bodyDiv w:val="1"/>
      <w:marLeft w:val="0"/>
      <w:marRight w:val="0"/>
      <w:marTop w:val="0"/>
      <w:marBottom w:val="0"/>
      <w:divBdr>
        <w:top w:val="none" w:sz="0" w:space="0" w:color="auto"/>
        <w:left w:val="none" w:sz="0" w:space="0" w:color="auto"/>
        <w:bottom w:val="none" w:sz="0" w:space="0" w:color="auto"/>
        <w:right w:val="none" w:sz="0" w:space="0" w:color="auto"/>
      </w:divBdr>
      <w:divsChild>
        <w:div w:id="1289580315">
          <w:marLeft w:val="0"/>
          <w:marRight w:val="0"/>
          <w:marTop w:val="0"/>
          <w:marBottom w:val="0"/>
          <w:divBdr>
            <w:top w:val="none" w:sz="0" w:space="0" w:color="auto"/>
            <w:left w:val="none" w:sz="0" w:space="0" w:color="auto"/>
            <w:bottom w:val="none" w:sz="0" w:space="0" w:color="auto"/>
            <w:right w:val="none" w:sz="0" w:space="0" w:color="auto"/>
          </w:divBdr>
          <w:divsChild>
            <w:div w:id="8719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4145">
      <w:bodyDiv w:val="1"/>
      <w:marLeft w:val="0"/>
      <w:marRight w:val="0"/>
      <w:marTop w:val="0"/>
      <w:marBottom w:val="0"/>
      <w:divBdr>
        <w:top w:val="none" w:sz="0" w:space="0" w:color="auto"/>
        <w:left w:val="none" w:sz="0" w:space="0" w:color="auto"/>
        <w:bottom w:val="none" w:sz="0" w:space="0" w:color="auto"/>
        <w:right w:val="none" w:sz="0" w:space="0" w:color="auto"/>
      </w:divBdr>
      <w:divsChild>
        <w:div w:id="784691258">
          <w:marLeft w:val="0"/>
          <w:marRight w:val="0"/>
          <w:marTop w:val="0"/>
          <w:marBottom w:val="0"/>
          <w:divBdr>
            <w:top w:val="none" w:sz="0" w:space="0" w:color="auto"/>
            <w:left w:val="none" w:sz="0" w:space="0" w:color="auto"/>
            <w:bottom w:val="none" w:sz="0" w:space="0" w:color="auto"/>
            <w:right w:val="none" w:sz="0" w:space="0" w:color="auto"/>
          </w:divBdr>
          <w:divsChild>
            <w:div w:id="8467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0593">
      <w:bodyDiv w:val="1"/>
      <w:marLeft w:val="0"/>
      <w:marRight w:val="0"/>
      <w:marTop w:val="0"/>
      <w:marBottom w:val="0"/>
      <w:divBdr>
        <w:top w:val="none" w:sz="0" w:space="0" w:color="auto"/>
        <w:left w:val="none" w:sz="0" w:space="0" w:color="auto"/>
        <w:bottom w:val="none" w:sz="0" w:space="0" w:color="auto"/>
        <w:right w:val="none" w:sz="0" w:space="0" w:color="auto"/>
      </w:divBdr>
      <w:divsChild>
        <w:div w:id="920717095">
          <w:marLeft w:val="0"/>
          <w:marRight w:val="0"/>
          <w:marTop w:val="0"/>
          <w:marBottom w:val="0"/>
          <w:divBdr>
            <w:top w:val="none" w:sz="0" w:space="0" w:color="auto"/>
            <w:left w:val="none" w:sz="0" w:space="0" w:color="auto"/>
            <w:bottom w:val="none" w:sz="0" w:space="0" w:color="auto"/>
            <w:right w:val="none" w:sz="0" w:space="0" w:color="auto"/>
          </w:divBdr>
          <w:divsChild>
            <w:div w:id="1178884896">
              <w:marLeft w:val="0"/>
              <w:marRight w:val="0"/>
              <w:marTop w:val="0"/>
              <w:marBottom w:val="0"/>
              <w:divBdr>
                <w:top w:val="none" w:sz="0" w:space="0" w:color="auto"/>
                <w:left w:val="none" w:sz="0" w:space="0" w:color="auto"/>
                <w:bottom w:val="none" w:sz="0" w:space="0" w:color="auto"/>
                <w:right w:val="none" w:sz="0" w:space="0" w:color="auto"/>
              </w:divBdr>
            </w:div>
            <w:div w:id="2081780702">
              <w:marLeft w:val="0"/>
              <w:marRight w:val="0"/>
              <w:marTop w:val="0"/>
              <w:marBottom w:val="0"/>
              <w:divBdr>
                <w:top w:val="none" w:sz="0" w:space="0" w:color="auto"/>
                <w:left w:val="none" w:sz="0" w:space="0" w:color="auto"/>
                <w:bottom w:val="none" w:sz="0" w:space="0" w:color="auto"/>
                <w:right w:val="none" w:sz="0" w:space="0" w:color="auto"/>
              </w:divBdr>
            </w:div>
            <w:div w:id="7892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e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zequiel\AppData\Roaming\Microsoft\Templates\Plan%20de%20comunicaci&#243;n%20de%20proyectos.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5.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 de comunicación de proyectos</Template>
  <TotalTime>433</TotalTime>
  <Pages>29</Pages>
  <Words>3807</Words>
  <Characters>20939</Characters>
  <Application>Microsoft Office Word</Application>
  <DocSecurity>0</DocSecurity>
  <Lines>174</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dc:creator>
  <cp:keywords>Introduccion</cp:keywords>
  <cp:lastModifiedBy>Ezequiel</cp:lastModifiedBy>
  <cp:revision>12</cp:revision>
  <dcterms:created xsi:type="dcterms:W3CDTF">2024-06-20T22:09:00Z</dcterms:created>
  <dcterms:modified xsi:type="dcterms:W3CDTF">2024-07-31T18:38:00Z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